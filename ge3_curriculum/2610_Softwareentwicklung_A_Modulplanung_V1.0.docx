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E72C" w14:textId="77777777" w:rsidR="009C0D14" w:rsidRPr="00713FDC" w:rsidRDefault="009C0D14" w:rsidP="009C0D14">
      <w:pPr>
        <w:rPr>
          <w:rFonts w:ascii="Century Gothic" w:hAnsi="Century Gothic" w:cs="Arial"/>
        </w:rPr>
      </w:pPr>
    </w:p>
    <w:p w14:paraId="264C8403" w14:textId="0FAAEEA2" w:rsidR="00AB2E7B" w:rsidRPr="00713FDC" w:rsidRDefault="00A02987" w:rsidP="009C0D14">
      <w:pPr>
        <w:rPr>
          <w:rFonts w:ascii="Century Gothic" w:hAnsi="Century Gothic" w:cs="Arial"/>
          <w:b/>
          <w:sz w:val="28"/>
          <w:szCs w:val="28"/>
        </w:rPr>
      </w:pPr>
      <w:r w:rsidRPr="00713FDC">
        <w:rPr>
          <w:rFonts w:ascii="Century Gothic" w:hAnsi="Century Gothic" w:cs="Arial"/>
          <w:b/>
          <w:sz w:val="28"/>
          <w:szCs w:val="28"/>
        </w:rPr>
        <w:t xml:space="preserve">Modulplanung </w:t>
      </w:r>
      <w:r w:rsidR="007058D9">
        <w:rPr>
          <w:rFonts w:ascii="Century Gothic" w:hAnsi="Century Gothic" w:cs="Arial"/>
          <w:b/>
          <w:sz w:val="28"/>
          <w:szCs w:val="28"/>
        </w:rPr>
        <w:t xml:space="preserve">Softwareentwicklung </w:t>
      </w:r>
      <w:r w:rsidR="00E0599B">
        <w:rPr>
          <w:rFonts w:ascii="Century Gothic" w:hAnsi="Century Gothic" w:cs="Arial"/>
          <w:b/>
          <w:sz w:val="28"/>
          <w:szCs w:val="28"/>
        </w:rPr>
        <w:t>A</w:t>
      </w:r>
    </w:p>
    <w:p w14:paraId="607138D6" w14:textId="77777777" w:rsidR="00A02987" w:rsidRPr="00713FDC" w:rsidRDefault="00A02987" w:rsidP="009C0D14">
      <w:pPr>
        <w:rPr>
          <w:rFonts w:ascii="Century Gothic" w:hAnsi="Century Gothic" w:cs="Arial"/>
          <w:b/>
          <w:sz w:val="28"/>
          <w:szCs w:val="28"/>
        </w:rPr>
      </w:pPr>
    </w:p>
    <w:tbl>
      <w:tblPr>
        <w:tblStyle w:val="Tabellenraster"/>
        <w:tblW w:w="14879" w:type="dxa"/>
        <w:tblLayout w:type="fixed"/>
        <w:tblLook w:val="04A0" w:firstRow="1" w:lastRow="0" w:firstColumn="1" w:lastColumn="0" w:noHBand="0" w:noVBand="1"/>
      </w:tblPr>
      <w:tblGrid>
        <w:gridCol w:w="1555"/>
        <w:gridCol w:w="3827"/>
        <w:gridCol w:w="5953"/>
        <w:gridCol w:w="1701"/>
        <w:gridCol w:w="1843"/>
      </w:tblGrid>
      <w:tr w:rsidR="00341E2E" w:rsidRPr="00F04FD1" w14:paraId="15D4FF03" w14:textId="77B88F57" w:rsidTr="006025A4"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29E4A19" w14:textId="77777777" w:rsidR="00341E2E" w:rsidRPr="00F04FD1" w:rsidRDefault="00341E2E" w:rsidP="00C107CE">
            <w:pPr>
              <w:ind w:left="0"/>
              <w:jc w:val="left"/>
              <w:rPr>
                <w:rFonts w:ascii="Century Gothic" w:hAnsi="Century Gothic" w:cs="Arial"/>
                <w:b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lang w:eastAsia="en-US"/>
              </w:rPr>
              <w:t>Datum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3D8D918D" w14:textId="77777777" w:rsidR="00341E2E" w:rsidRPr="00F04FD1" w:rsidRDefault="00341E2E" w:rsidP="00C107CE">
            <w:pPr>
              <w:ind w:left="0"/>
              <w:jc w:val="left"/>
              <w:rPr>
                <w:rFonts w:ascii="Century Gothic" w:hAnsi="Century Gothic" w:cs="Arial"/>
                <w:b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lang w:eastAsia="en-US"/>
              </w:rPr>
              <w:t>Inhalt</w:t>
            </w:r>
          </w:p>
        </w:tc>
        <w:tc>
          <w:tcPr>
            <w:tcW w:w="5953" w:type="dxa"/>
            <w:shd w:val="clear" w:color="auto" w:fill="F2F2F2" w:themeFill="background1" w:themeFillShade="F2"/>
            <w:vAlign w:val="center"/>
          </w:tcPr>
          <w:p w14:paraId="7B159A6C" w14:textId="77777777" w:rsidR="00341E2E" w:rsidRPr="00F04FD1" w:rsidRDefault="00341E2E" w:rsidP="00C107CE">
            <w:pPr>
              <w:ind w:left="0"/>
              <w:jc w:val="left"/>
              <w:rPr>
                <w:rFonts w:ascii="Century Gothic" w:hAnsi="Century Gothic" w:cs="Arial"/>
                <w:b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lang w:eastAsia="en-US"/>
              </w:rPr>
              <w:t>Lernziele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4CA0956" w14:textId="30DD121A" w:rsidR="00341E2E" w:rsidRPr="00F04FD1" w:rsidRDefault="00341E2E" w:rsidP="004326A7">
            <w:pPr>
              <w:ind w:left="0"/>
              <w:jc w:val="center"/>
              <w:rPr>
                <w:rFonts w:ascii="Century Gothic" w:hAnsi="Century Gothic" w:cs="Arial"/>
                <w:b/>
                <w:lang w:eastAsia="en-US"/>
              </w:rPr>
            </w:pPr>
            <w:r>
              <w:rPr>
                <w:rFonts w:ascii="Century Gothic" w:hAnsi="Century Gothic" w:cs="Arial"/>
                <w:b/>
                <w:lang w:eastAsia="en-US"/>
              </w:rPr>
              <w:t>Methode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E5FFCF4" w14:textId="408804A9" w:rsidR="00341E2E" w:rsidRDefault="00BA3003" w:rsidP="00CD56CC">
            <w:pPr>
              <w:ind w:left="-112"/>
              <w:jc w:val="center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Hausaufgaben</w:t>
            </w:r>
          </w:p>
        </w:tc>
      </w:tr>
      <w:tr w:rsidR="00341E2E" w:rsidRPr="00F04FD1" w14:paraId="48440626" w14:textId="530DCDCF" w:rsidTr="006025A4">
        <w:tc>
          <w:tcPr>
            <w:tcW w:w="1555" w:type="dxa"/>
          </w:tcPr>
          <w:p w14:paraId="2747D69B" w14:textId="65824B2C" w:rsidR="00341E2E" w:rsidRPr="00F04FD1" w:rsidRDefault="00341E2E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 w:rsidRPr="00F04FD1">
              <w:rPr>
                <w:rFonts w:ascii="Century Gothic" w:hAnsi="Century Gothic" w:cs="Arial"/>
                <w:lang w:eastAsia="en-US"/>
              </w:rPr>
              <w:t>2</w:t>
            </w:r>
            <w:r w:rsidR="00107E61">
              <w:rPr>
                <w:rFonts w:ascii="Century Gothic" w:hAnsi="Century Gothic" w:cs="Arial"/>
                <w:lang w:eastAsia="en-US"/>
              </w:rPr>
              <w:t>7</w:t>
            </w:r>
            <w:r w:rsidRPr="00F04FD1">
              <w:rPr>
                <w:rFonts w:ascii="Century Gothic" w:hAnsi="Century Gothic" w:cs="Arial"/>
                <w:lang w:eastAsia="en-US"/>
              </w:rPr>
              <w:t>.</w:t>
            </w:r>
            <w:r w:rsidR="00107E61">
              <w:rPr>
                <w:rFonts w:ascii="Century Gothic" w:hAnsi="Century Gothic" w:cs="Arial"/>
                <w:lang w:eastAsia="en-US"/>
              </w:rPr>
              <w:t>10</w:t>
            </w:r>
            <w:r w:rsidRPr="00F04FD1">
              <w:rPr>
                <w:rFonts w:ascii="Century Gothic" w:hAnsi="Century Gothic" w:cs="Arial"/>
                <w:lang w:eastAsia="en-US"/>
              </w:rPr>
              <w:t>.26</w:t>
            </w:r>
          </w:p>
          <w:p w14:paraId="0A00BAD9" w14:textId="5C7C4C7E" w:rsidR="00341E2E" w:rsidRPr="00F04FD1" w:rsidRDefault="0005762F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17</w:t>
            </w:r>
            <w:r w:rsidR="00341E2E"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45</w:t>
            </w:r>
            <w:r w:rsidR="00341E2E" w:rsidRPr="00F04FD1">
              <w:rPr>
                <w:rFonts w:ascii="Century Gothic" w:hAnsi="Century Gothic" w:cs="Arial"/>
                <w:lang w:eastAsia="en-US"/>
              </w:rPr>
              <w:t xml:space="preserve"> Uhr – </w:t>
            </w:r>
            <w:r>
              <w:rPr>
                <w:rFonts w:ascii="Century Gothic" w:hAnsi="Century Gothic" w:cs="Arial"/>
                <w:lang w:eastAsia="en-US"/>
              </w:rPr>
              <w:t>21</w:t>
            </w:r>
            <w:r w:rsidR="00341E2E"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45</w:t>
            </w:r>
            <w:r w:rsidR="00341E2E" w:rsidRPr="00F04FD1">
              <w:rPr>
                <w:rFonts w:ascii="Century Gothic" w:hAnsi="Century Gothic" w:cs="Arial"/>
                <w:lang w:eastAsia="en-US"/>
              </w:rPr>
              <w:t xml:space="preserve"> Uhr</w:t>
            </w:r>
          </w:p>
        </w:tc>
        <w:tc>
          <w:tcPr>
            <w:tcW w:w="3827" w:type="dxa"/>
          </w:tcPr>
          <w:p w14:paraId="4A92DF8D" w14:textId="3E6D712C" w:rsidR="00341E2E" w:rsidRPr="00F04FD1" w:rsidRDefault="00341E2E" w:rsidP="001844CE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>1. Modulübersicht</w:t>
            </w:r>
          </w:p>
          <w:p w14:paraId="2FC0E1F0" w14:textId="77777777" w:rsidR="00341E2E" w:rsidRPr="00F04FD1" w:rsidRDefault="00341E2E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Cs/>
                <w:sz w:val="20"/>
                <w:lang w:eastAsia="en-US"/>
              </w:rPr>
              <w:t>Werkzeuge, Voraussetzungen</w:t>
            </w:r>
          </w:p>
          <w:p w14:paraId="6525BF88" w14:textId="63CBFD1D" w:rsidR="00341E2E" w:rsidRPr="00F04FD1" w:rsidRDefault="00341E2E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Cs/>
                <w:sz w:val="20"/>
                <w:lang w:eastAsia="en-US"/>
              </w:rPr>
              <w:t>Unterrichtsgestaltung</w:t>
            </w:r>
          </w:p>
          <w:p w14:paraId="5E69BFD0" w14:textId="27277504" w:rsidR="00341E2E" w:rsidRPr="00F04FD1" w:rsidRDefault="00341E2E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Cs/>
                <w:sz w:val="20"/>
                <w:lang w:eastAsia="en-US"/>
              </w:rPr>
              <w:t>Prüfungen</w:t>
            </w:r>
          </w:p>
          <w:p w14:paraId="7726D06E" w14:textId="77777777" w:rsidR="00341E2E" w:rsidRDefault="00341E2E" w:rsidP="001844CE">
            <w:pPr>
              <w:pStyle w:val="Leitziele"/>
              <w:tabs>
                <w:tab w:val="clear" w:pos="567"/>
                <w:tab w:val="left" w:pos="177"/>
              </w:tabs>
              <w:spacing w:before="0" w:after="0" w:line="256" w:lineRule="auto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3A8535A5" w14:textId="5047F6FE" w:rsidR="00341E2E" w:rsidRPr="00EC73DA" w:rsidRDefault="00341E2E" w:rsidP="001844CE">
            <w:pPr>
              <w:pStyle w:val="Leitziele"/>
              <w:tabs>
                <w:tab w:val="clear" w:pos="567"/>
                <w:tab w:val="left" w:pos="177"/>
              </w:tabs>
              <w:spacing w:before="0" w:after="0" w:line="256" w:lineRule="auto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EC73DA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2. </w:t>
            </w:r>
            <w:r w:rsidR="004B44F0">
              <w:rPr>
                <w:rFonts w:ascii="Century Gothic" w:hAnsi="Century Gothic" w:cs="Arial"/>
                <w:b/>
                <w:sz w:val="20"/>
                <w:lang w:eastAsia="en-US"/>
              </w:rPr>
              <w:t>Einführung Softwareentwicklung</w:t>
            </w:r>
          </w:p>
          <w:p w14:paraId="5EA3081F" w14:textId="4158E5FE" w:rsidR="00A53F54" w:rsidRPr="00F04FD1" w:rsidRDefault="00313830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Warum SW-Entwicklung?</w:t>
            </w:r>
          </w:p>
          <w:p w14:paraId="7DA2A2CD" w14:textId="60438A8F" w:rsidR="00341E2E" w:rsidRPr="00F04FD1" w:rsidRDefault="00341E2E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Cs/>
                <w:sz w:val="20"/>
                <w:lang w:eastAsia="en-US"/>
              </w:rPr>
              <w:t>E</w:t>
            </w:r>
            <w:r w:rsidR="00313830">
              <w:rPr>
                <w:rFonts w:ascii="Century Gothic" w:hAnsi="Century Gothic" w:cs="Arial"/>
                <w:bCs/>
                <w:sz w:val="20"/>
                <w:lang w:eastAsia="en-US"/>
              </w:rPr>
              <w:t>igenschaften von SW</w:t>
            </w:r>
          </w:p>
          <w:p w14:paraId="656D3D92" w14:textId="77777777" w:rsidR="00341E2E" w:rsidRDefault="00341E2E" w:rsidP="001844CE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</w:p>
          <w:p w14:paraId="2ADFE7ED" w14:textId="245E4EBB" w:rsidR="000B42D0" w:rsidRPr="00EC73DA" w:rsidRDefault="000B42D0" w:rsidP="000B42D0">
            <w:pPr>
              <w:pStyle w:val="Leitziele"/>
              <w:tabs>
                <w:tab w:val="clear" w:pos="567"/>
                <w:tab w:val="left" w:pos="177"/>
              </w:tabs>
              <w:spacing w:before="0" w:after="0" w:line="256" w:lineRule="auto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3</w:t>
            </w:r>
            <w:r w:rsidRPr="00EC73DA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. </w:t>
            </w:r>
            <w:r>
              <w:rPr>
                <w:rFonts w:ascii="Century Gothic" w:hAnsi="Century Gothic" w:cs="Arial"/>
                <w:b/>
                <w:sz w:val="20"/>
                <w:lang w:eastAsia="en-US"/>
              </w:rPr>
              <w:t>Softwareentwicklung</w:t>
            </w:r>
            <w:r>
              <w:rPr>
                <w:rFonts w:ascii="Century Gothic" w:hAnsi="Century Gothic" w:cs="Arial"/>
                <w:b/>
                <w:sz w:val="20"/>
                <w:lang w:eastAsia="en-US"/>
              </w:rPr>
              <w:t>sprozess</w:t>
            </w:r>
          </w:p>
          <w:p w14:paraId="6AD1396D" w14:textId="7E41E660" w:rsidR="000B42D0" w:rsidRPr="00F04FD1" w:rsidRDefault="00555780" w:rsidP="000B42D0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555780">
              <w:rPr>
                <w:rFonts w:ascii="Century Gothic" w:hAnsi="Century Gothic" w:cs="Arial"/>
                <w:bCs/>
                <w:sz w:val="20"/>
                <w:lang w:eastAsia="en-US"/>
              </w:rPr>
              <w:t>Kern- und Unterstützungsprozesse</w:t>
            </w:r>
          </w:p>
          <w:p w14:paraId="7794EBA0" w14:textId="10E60216" w:rsidR="000B42D0" w:rsidRDefault="00555780" w:rsidP="000B42D0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Wasserfallmodell</w:t>
            </w:r>
          </w:p>
          <w:p w14:paraId="649482D6" w14:textId="1AC98288" w:rsidR="00555780" w:rsidRPr="00F04FD1" w:rsidRDefault="00F4612B" w:rsidP="000B42D0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V-Modell</w:t>
            </w:r>
          </w:p>
          <w:p w14:paraId="590CD5B2" w14:textId="7DA53D22" w:rsidR="000B42D0" w:rsidRPr="00F04FD1" w:rsidRDefault="000B42D0" w:rsidP="001844CE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</w:p>
        </w:tc>
        <w:tc>
          <w:tcPr>
            <w:tcW w:w="5953" w:type="dxa"/>
          </w:tcPr>
          <w:p w14:paraId="38F73969" w14:textId="637CC8A4" w:rsidR="00341E2E" w:rsidRPr="00F04FD1" w:rsidRDefault="00341E2E" w:rsidP="001844CE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F04FD1">
              <w:rPr>
                <w:rFonts w:ascii="Century Gothic" w:hAnsi="Century Gothic" w:cs="Arial"/>
                <w:lang w:eastAsia="en-US"/>
              </w:rPr>
              <w:t xml:space="preserve">Die Lernziele des Moduls </w:t>
            </w:r>
            <w:r w:rsidR="00CD1611">
              <w:rPr>
                <w:rFonts w:ascii="Century Gothic" w:hAnsi="Century Gothic" w:cs="Arial"/>
                <w:lang w:eastAsia="en-US"/>
              </w:rPr>
              <w:t>sind bekannt</w:t>
            </w:r>
          </w:p>
          <w:p w14:paraId="0644B4B5" w14:textId="77777777" w:rsidR="00A67514" w:rsidRPr="00A67514" w:rsidRDefault="00A67514" w:rsidP="00A67514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A67514">
              <w:rPr>
                <w:rFonts w:ascii="Century Gothic" w:hAnsi="Century Gothic" w:cs="Arial"/>
                <w:lang w:eastAsia="en-US"/>
              </w:rPr>
              <w:t>Softwareentwicklung als planmässigen Entwicklungsprozess definieren und von reinem "Programmieren" abgrenzen</w:t>
            </w:r>
          </w:p>
          <w:p w14:paraId="14D53B47" w14:textId="2C644E5E" w:rsidR="00A67514" w:rsidRPr="00A67514" w:rsidRDefault="00A67514" w:rsidP="00A67514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A67514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4612B">
              <w:rPr>
                <w:rFonts w:ascii="Century Gothic" w:hAnsi="Century Gothic" w:cs="Arial"/>
                <w:lang w:eastAsia="en-US"/>
              </w:rPr>
              <w:t>T</w:t>
            </w:r>
            <w:r w:rsidRPr="00A67514">
              <w:rPr>
                <w:rFonts w:ascii="Century Gothic" w:hAnsi="Century Gothic" w:cs="Arial"/>
                <w:lang w:eastAsia="en-US"/>
              </w:rPr>
              <w:t>ypische Eigenschaften von Software (im Vergleich zu physischen Produkten) benennen</w:t>
            </w:r>
          </w:p>
          <w:p w14:paraId="534FDD1F" w14:textId="69B076AC" w:rsidR="00A67514" w:rsidRPr="00A67514" w:rsidRDefault="00A67514" w:rsidP="00A67514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A67514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4612B">
              <w:rPr>
                <w:rFonts w:ascii="Century Gothic" w:hAnsi="Century Gothic" w:cs="Arial"/>
                <w:lang w:eastAsia="en-US"/>
              </w:rPr>
              <w:t>E</w:t>
            </w:r>
            <w:r w:rsidRPr="00A67514">
              <w:rPr>
                <w:rFonts w:ascii="Century Gothic" w:hAnsi="Century Gothic" w:cs="Arial"/>
                <w:lang w:eastAsia="en-US"/>
              </w:rPr>
              <w:t>i</w:t>
            </w:r>
            <w:r w:rsidR="002F0192">
              <w:rPr>
                <w:rFonts w:ascii="Century Gothic" w:hAnsi="Century Gothic" w:cs="Arial"/>
                <w:lang w:eastAsia="en-US"/>
              </w:rPr>
              <w:t>n</w:t>
            </w:r>
            <w:r w:rsidRPr="00A67514">
              <w:rPr>
                <w:rFonts w:ascii="Century Gothic" w:hAnsi="Century Gothic" w:cs="Arial"/>
                <w:lang w:eastAsia="en-US"/>
              </w:rPr>
              <w:t>e häufigsten Ursachen für gescheiterte oder verzögerte Softwareprojekte erklären</w:t>
            </w:r>
          </w:p>
          <w:p w14:paraId="64379B89" w14:textId="31C58F09" w:rsidR="00341E2E" w:rsidRDefault="00A67514" w:rsidP="00A67514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A67514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4612B">
              <w:rPr>
                <w:rFonts w:ascii="Century Gothic" w:hAnsi="Century Gothic" w:cs="Arial"/>
                <w:lang w:eastAsia="en-US"/>
              </w:rPr>
              <w:t>E</w:t>
            </w:r>
            <w:r w:rsidRPr="00A67514">
              <w:rPr>
                <w:rFonts w:ascii="Century Gothic" w:hAnsi="Century Gothic" w:cs="Arial"/>
                <w:lang w:eastAsia="en-US"/>
              </w:rPr>
              <w:t>ie eigene Rolle als Systemtechniker/-in HF im Softwareentwicklungsumfeld einordnen</w:t>
            </w:r>
          </w:p>
          <w:p w14:paraId="6A7BF420" w14:textId="43BF34DC" w:rsidR="00BD2054" w:rsidRPr="00BD2054" w:rsidRDefault="00BD2054" w:rsidP="00BD2054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K</w:t>
            </w:r>
            <w:r w:rsidRPr="00BD2054">
              <w:rPr>
                <w:rFonts w:ascii="Century Gothic" w:hAnsi="Century Gothic" w:cs="Arial"/>
                <w:lang w:eastAsia="en-US"/>
              </w:rPr>
              <w:t>ern- und Unterstützungsprozesse der Softwareentwicklung benennen und voneinander abgrenzen</w:t>
            </w:r>
          </w:p>
          <w:p w14:paraId="30515C0C" w14:textId="0E98A72E" w:rsidR="00BD2054" w:rsidRPr="00BD2054" w:rsidRDefault="00BD2054" w:rsidP="00BD2054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BD2054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4612B">
              <w:rPr>
                <w:rFonts w:ascii="Century Gothic" w:hAnsi="Century Gothic" w:cs="Arial"/>
                <w:lang w:eastAsia="en-US"/>
              </w:rPr>
              <w:t>E</w:t>
            </w:r>
            <w:r w:rsidRPr="00BD2054">
              <w:rPr>
                <w:rFonts w:ascii="Century Gothic" w:hAnsi="Century Gothic" w:cs="Arial"/>
                <w:lang w:eastAsia="en-US"/>
              </w:rPr>
              <w:t>as klassische Phasenmodell (Wasserfallmodell) mit seinen Phasen erklären</w:t>
            </w:r>
          </w:p>
          <w:p w14:paraId="79E785F6" w14:textId="1CE26EDC" w:rsidR="00BD2054" w:rsidRPr="00F04FD1" w:rsidRDefault="00BD2054" w:rsidP="00BD2054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BD2054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4612B">
              <w:rPr>
                <w:rFonts w:ascii="Century Gothic" w:hAnsi="Century Gothic" w:cs="Arial"/>
                <w:lang w:eastAsia="en-US"/>
              </w:rPr>
              <w:t>E</w:t>
            </w:r>
            <w:r w:rsidRPr="00BD2054">
              <w:rPr>
                <w:rFonts w:ascii="Century Gothic" w:hAnsi="Century Gothic" w:cs="Arial"/>
                <w:lang w:eastAsia="en-US"/>
              </w:rPr>
              <w:t>as V-Modell als Erweiterung des Wasserfallmodells beschreiben</w:t>
            </w:r>
          </w:p>
        </w:tc>
        <w:tc>
          <w:tcPr>
            <w:tcW w:w="1701" w:type="dxa"/>
          </w:tcPr>
          <w:p w14:paraId="2E147FA0" w14:textId="77777777" w:rsidR="00411DF4" w:rsidRDefault="00F022DA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Präsentation</w:t>
            </w:r>
          </w:p>
          <w:p w14:paraId="7E5DA34E" w14:textId="77777777" w:rsidR="00411DF4" w:rsidRDefault="00411DF4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526DB937" w14:textId="6370EDBF" w:rsidR="00341E2E" w:rsidRDefault="00644895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56A4274F" w14:textId="77777777" w:rsidR="00644895" w:rsidRDefault="00644895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70F20BC1" w14:textId="03BEC677" w:rsidR="00644895" w:rsidRDefault="00644895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Praxisübungen</w:t>
            </w:r>
          </w:p>
          <w:p w14:paraId="46D31C31" w14:textId="77777777" w:rsidR="00644895" w:rsidRDefault="00644895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2DB65E15" w14:textId="138CC62C" w:rsidR="00644895" w:rsidRPr="00F04FD1" w:rsidRDefault="00644895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1843" w:type="dxa"/>
          </w:tcPr>
          <w:p w14:paraId="658FDA9A" w14:textId="7C585FEC" w:rsidR="00712AC4" w:rsidRDefault="00712AC4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Softwareinstallationen abschliessen und testen.</w:t>
            </w:r>
          </w:p>
          <w:p w14:paraId="67832E93" w14:textId="77777777" w:rsidR="00712AC4" w:rsidRDefault="00712AC4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</w:p>
          <w:p w14:paraId="685B7C48" w14:textId="77777777" w:rsidR="00341E2E" w:rsidRDefault="00712AC4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Praxisübungen abarbeiten</w:t>
            </w:r>
          </w:p>
          <w:p w14:paraId="740533AD" w14:textId="77777777" w:rsidR="00B76BEE" w:rsidRDefault="00B76BEE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</w:p>
          <w:p w14:paraId="539D6586" w14:textId="07DA84EE" w:rsidR="00B76BEE" w:rsidRPr="00F04FD1" w:rsidRDefault="00B76BEE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Prozesse zuordnen</w:t>
            </w:r>
          </w:p>
        </w:tc>
      </w:tr>
    </w:tbl>
    <w:p w14:paraId="2C1BBA55" w14:textId="77777777" w:rsidR="00DC2D18" w:rsidRDefault="00DC2D18">
      <w:r>
        <w:br w:type="page"/>
      </w:r>
    </w:p>
    <w:tbl>
      <w:tblPr>
        <w:tblStyle w:val="Tabellenraster"/>
        <w:tblW w:w="14879" w:type="dxa"/>
        <w:tblLayout w:type="fixed"/>
        <w:tblLook w:val="04A0" w:firstRow="1" w:lastRow="0" w:firstColumn="1" w:lastColumn="0" w:noHBand="0" w:noVBand="1"/>
      </w:tblPr>
      <w:tblGrid>
        <w:gridCol w:w="1555"/>
        <w:gridCol w:w="3827"/>
        <w:gridCol w:w="5953"/>
        <w:gridCol w:w="1701"/>
        <w:gridCol w:w="1843"/>
      </w:tblGrid>
      <w:tr w:rsidR="00EC73DA" w:rsidRPr="00F04FD1" w14:paraId="04EE84CD" w14:textId="77777777" w:rsidTr="006025A4">
        <w:tc>
          <w:tcPr>
            <w:tcW w:w="1555" w:type="dxa"/>
          </w:tcPr>
          <w:p w14:paraId="484FDCCE" w14:textId="364FBD3E" w:rsidR="00EC73DA" w:rsidRPr="00F04FD1" w:rsidRDefault="004A26A3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lastRenderedPageBreak/>
              <w:t>0</w:t>
            </w:r>
            <w:r w:rsidR="0005762F">
              <w:rPr>
                <w:rFonts w:ascii="Century Gothic" w:hAnsi="Century Gothic" w:cs="Arial"/>
                <w:lang w:eastAsia="en-US"/>
              </w:rPr>
              <w:t>6</w:t>
            </w:r>
            <w:r w:rsidR="00EC73DA" w:rsidRPr="00F04FD1">
              <w:rPr>
                <w:rFonts w:ascii="Century Gothic" w:hAnsi="Century Gothic" w:cs="Arial"/>
                <w:lang w:eastAsia="en-US"/>
              </w:rPr>
              <w:t>.</w:t>
            </w:r>
            <w:r w:rsidR="0005762F">
              <w:rPr>
                <w:rFonts w:ascii="Century Gothic" w:hAnsi="Century Gothic" w:cs="Arial"/>
                <w:lang w:eastAsia="en-US"/>
              </w:rPr>
              <w:t>11</w:t>
            </w:r>
            <w:r w:rsidR="00EC73DA" w:rsidRPr="00F04FD1">
              <w:rPr>
                <w:rFonts w:ascii="Century Gothic" w:hAnsi="Century Gothic" w:cs="Arial"/>
                <w:lang w:eastAsia="en-US"/>
              </w:rPr>
              <w:t>.26</w:t>
            </w:r>
          </w:p>
          <w:p w14:paraId="3AD69A30" w14:textId="77777777" w:rsidR="00EC73DA" w:rsidRPr="00F04FD1" w:rsidRDefault="00EC73DA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 w:rsidRPr="00F04FD1">
              <w:rPr>
                <w:rFonts w:ascii="Century Gothic" w:hAnsi="Century Gothic" w:cs="Arial"/>
                <w:lang w:eastAsia="en-US"/>
              </w:rPr>
              <w:t>08.00 Uhr – 12.00 Uhr</w:t>
            </w:r>
          </w:p>
        </w:tc>
        <w:tc>
          <w:tcPr>
            <w:tcW w:w="3827" w:type="dxa"/>
          </w:tcPr>
          <w:p w14:paraId="55E5E4A0" w14:textId="66738DD5" w:rsidR="00EC73DA" w:rsidRPr="00F04FD1" w:rsidRDefault="00EC73DA" w:rsidP="00EF691D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1. </w:t>
            </w:r>
            <w:r w:rsidR="00D35998">
              <w:rPr>
                <w:rFonts w:ascii="Century Gothic" w:hAnsi="Century Gothic" w:cs="Arial"/>
                <w:b/>
                <w:sz w:val="20"/>
                <w:lang w:eastAsia="en-US"/>
              </w:rPr>
              <w:t>Zweck der Spezifikation</w:t>
            </w:r>
            <w:r w:rsidR="00D50414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 </w:t>
            </w:r>
          </w:p>
          <w:p w14:paraId="7AF3ACE7" w14:textId="581A3E18" w:rsidR="00D50414" w:rsidRDefault="00395FAC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Lasten vs. Pflichtenheft</w:t>
            </w:r>
          </w:p>
          <w:p w14:paraId="6F80A903" w14:textId="5770BB15" w:rsidR="00EC73DA" w:rsidRPr="00F04FD1" w:rsidRDefault="00395FAC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Bestandteile der Spezifikation</w:t>
            </w:r>
          </w:p>
          <w:p w14:paraId="35E0BE98" w14:textId="6FE82FB6" w:rsidR="00EC73DA" w:rsidRPr="00F04FD1" w:rsidRDefault="008D4869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Anforderungskriterien</w:t>
            </w:r>
          </w:p>
          <w:p w14:paraId="486B8AA3" w14:textId="5F75DC95" w:rsidR="00D524E3" w:rsidRPr="008D4869" w:rsidRDefault="008D4869" w:rsidP="008D486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Vorgehen</w:t>
            </w:r>
            <w:r w:rsidR="005E348A">
              <w:rPr>
                <w:rFonts w:ascii="Century Gothic" w:hAnsi="Century Gothic" w:cs="Arial"/>
                <w:bCs/>
                <w:sz w:val="20"/>
                <w:lang w:eastAsia="en-US"/>
              </w:rPr>
              <w:br/>
            </w:r>
          </w:p>
          <w:p w14:paraId="012796B8" w14:textId="0D25DD84" w:rsidR="005E348A" w:rsidRPr="00F04FD1" w:rsidRDefault="005E348A" w:rsidP="005E348A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2</w:t>
            </w: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. </w:t>
            </w:r>
            <w:r>
              <w:rPr>
                <w:rFonts w:ascii="Century Gothic" w:hAnsi="Century Gothic" w:cs="Arial"/>
                <w:b/>
                <w:sz w:val="20"/>
                <w:lang w:eastAsia="en-US"/>
              </w:rPr>
              <w:t>Zustandsdiagramm</w:t>
            </w:r>
          </w:p>
          <w:p w14:paraId="66CDCCDC" w14:textId="04CCBBF4" w:rsidR="005E348A" w:rsidRDefault="000430FC" w:rsidP="005E348A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Zustand u. Ereignisse</w:t>
            </w:r>
          </w:p>
          <w:p w14:paraId="003900B9" w14:textId="38A54177" w:rsidR="005E348A" w:rsidRPr="00F04FD1" w:rsidRDefault="000430FC" w:rsidP="005E348A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Notationselemente</w:t>
            </w:r>
          </w:p>
          <w:p w14:paraId="25DD6E42" w14:textId="7E7F5EA4" w:rsidR="005E348A" w:rsidRPr="00F04FD1" w:rsidRDefault="00A12C88" w:rsidP="005E348A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Regeln</w:t>
            </w:r>
          </w:p>
          <w:p w14:paraId="58AEA297" w14:textId="77777777" w:rsidR="00EC73DA" w:rsidRPr="00F04FD1" w:rsidRDefault="00EC73DA" w:rsidP="00A12C88">
            <w:pPr>
              <w:pStyle w:val="Leitziele"/>
              <w:tabs>
                <w:tab w:val="clear" w:pos="567"/>
                <w:tab w:val="left" w:pos="315"/>
              </w:tabs>
              <w:spacing w:line="256" w:lineRule="auto"/>
              <w:ind w:left="0" w:firstLine="0"/>
              <w:rPr>
                <w:rFonts w:ascii="Century Gothic" w:hAnsi="Century Gothic" w:cs="Arial"/>
                <w:b/>
                <w:sz w:val="20"/>
                <w:lang w:eastAsia="en-US"/>
              </w:rPr>
            </w:pPr>
          </w:p>
        </w:tc>
        <w:tc>
          <w:tcPr>
            <w:tcW w:w="5953" w:type="dxa"/>
          </w:tcPr>
          <w:p w14:paraId="4D657750" w14:textId="77777777" w:rsidR="00C85CFD" w:rsidRPr="00C85CFD" w:rsidRDefault="00C85CFD" w:rsidP="00C85CF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C85CFD">
              <w:rPr>
                <w:rFonts w:ascii="Century Gothic" w:hAnsi="Century Gothic" w:cs="Arial"/>
                <w:lang w:eastAsia="en-US"/>
              </w:rPr>
              <w:t>Zweck und Inhalt einer Spezifikation erklären, Lastenheft und Pflichtenheft abgrenzen</w:t>
            </w:r>
          </w:p>
          <w:p w14:paraId="489F277B" w14:textId="3DA90E3A" w:rsidR="00C85CFD" w:rsidRPr="00C85CFD" w:rsidRDefault="00C85CFD" w:rsidP="00C85CF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C85CFD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861E2">
              <w:rPr>
                <w:rFonts w:ascii="Century Gothic" w:hAnsi="Century Gothic" w:cs="Arial"/>
                <w:lang w:eastAsia="en-US"/>
              </w:rPr>
              <w:t>F</w:t>
            </w:r>
            <w:r w:rsidRPr="00C85CFD">
              <w:rPr>
                <w:rFonts w:ascii="Century Gothic" w:hAnsi="Century Gothic" w:cs="Arial"/>
                <w:lang w:eastAsia="en-US"/>
              </w:rPr>
              <w:t>unktionale und nicht-funktionale Anforderungen unterscheiden und priorisieren (</w:t>
            </w:r>
            <w:proofErr w:type="spellStart"/>
            <w:r w:rsidRPr="00C85CFD">
              <w:rPr>
                <w:rFonts w:ascii="Century Gothic" w:hAnsi="Century Gothic" w:cs="Arial"/>
                <w:lang w:eastAsia="en-US"/>
              </w:rPr>
              <w:t>MoSCoW</w:t>
            </w:r>
            <w:proofErr w:type="spellEnd"/>
            <w:r w:rsidRPr="00C85CFD">
              <w:rPr>
                <w:rFonts w:ascii="Century Gothic" w:hAnsi="Century Gothic" w:cs="Arial"/>
                <w:lang w:eastAsia="en-US"/>
              </w:rPr>
              <w:t>)</w:t>
            </w:r>
          </w:p>
          <w:p w14:paraId="1CBA7759" w14:textId="77777777" w:rsidR="00C85CFD" w:rsidRPr="00C85CFD" w:rsidRDefault="00C85CFD" w:rsidP="00C85CF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C85CFD">
              <w:rPr>
                <w:rFonts w:ascii="Century Gothic" w:hAnsi="Century Gothic" w:cs="Arial"/>
                <w:lang w:eastAsia="en-US"/>
              </w:rPr>
              <w:t xml:space="preserve"> Kriterien für gute, testbare Anforderungen anwenden</w:t>
            </w:r>
          </w:p>
          <w:p w14:paraId="388146C2" w14:textId="4C2703A2" w:rsidR="00C85CFD" w:rsidRPr="00C85CFD" w:rsidRDefault="00C85CFD" w:rsidP="00C85CF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C85CFD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861E2">
              <w:rPr>
                <w:rFonts w:ascii="Century Gothic" w:hAnsi="Century Gothic" w:cs="Arial"/>
                <w:lang w:eastAsia="en-US"/>
              </w:rPr>
              <w:t>E</w:t>
            </w:r>
            <w:r w:rsidRPr="00C85CFD">
              <w:rPr>
                <w:rFonts w:ascii="Century Gothic" w:hAnsi="Century Gothic" w:cs="Arial"/>
                <w:lang w:eastAsia="en-US"/>
              </w:rPr>
              <w:t>ine einfache Spezifikation selbständig verfassen</w:t>
            </w:r>
          </w:p>
          <w:p w14:paraId="52844782" w14:textId="77777777" w:rsidR="00C85CFD" w:rsidRPr="00C85CFD" w:rsidRDefault="00C85CFD" w:rsidP="00C85CF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C85CFD">
              <w:rPr>
                <w:rFonts w:ascii="Century Gothic" w:hAnsi="Century Gothic" w:cs="Arial"/>
                <w:lang w:eastAsia="en-US"/>
              </w:rPr>
              <w:t xml:space="preserve"> Zustände und Ereignisse eines Systems identifizieren und in einem korrekten Zustandsdiagramm darstellen</w:t>
            </w:r>
          </w:p>
          <w:p w14:paraId="66E6F17D" w14:textId="4D312A82" w:rsidR="00927849" w:rsidRPr="00A12C88" w:rsidRDefault="00C85CFD" w:rsidP="00A12C88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C85CFD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861E2">
              <w:rPr>
                <w:rFonts w:ascii="Century Gothic" w:hAnsi="Century Gothic" w:cs="Arial"/>
                <w:lang w:eastAsia="en-US"/>
              </w:rPr>
              <w:t>D</w:t>
            </w:r>
            <w:r w:rsidRPr="00C85CFD">
              <w:rPr>
                <w:rFonts w:ascii="Century Gothic" w:hAnsi="Century Gothic" w:cs="Arial"/>
                <w:lang w:eastAsia="en-US"/>
              </w:rPr>
              <w:t>ie Vollständigkeit eines Zustandsdiagramms prüfen</w:t>
            </w:r>
          </w:p>
        </w:tc>
        <w:tc>
          <w:tcPr>
            <w:tcW w:w="1701" w:type="dxa"/>
          </w:tcPr>
          <w:p w14:paraId="7AEBE63D" w14:textId="0405FADF" w:rsidR="00EC73DA" w:rsidRDefault="00A31A5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01722C50" w14:textId="77777777" w:rsidR="00377049" w:rsidRDefault="00377049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5D48E817" w14:textId="77777777" w:rsidR="00377049" w:rsidRDefault="00377049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44CB435E" w14:textId="45C3A470" w:rsidR="00377049" w:rsidRPr="00F04FD1" w:rsidRDefault="006C0AF2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Praxisübungen</w:t>
            </w:r>
          </w:p>
        </w:tc>
        <w:tc>
          <w:tcPr>
            <w:tcW w:w="1843" w:type="dxa"/>
          </w:tcPr>
          <w:p w14:paraId="44E449C3" w14:textId="46526559" w:rsidR="00EC73DA" w:rsidRPr="00F04FD1" w:rsidRDefault="003B651F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Zustandsdiagramm zeichnen</w:t>
            </w:r>
          </w:p>
        </w:tc>
      </w:tr>
    </w:tbl>
    <w:p w14:paraId="1DCC63AB" w14:textId="77777777" w:rsidR="00DC2D18" w:rsidRDefault="00DC2D18">
      <w:r>
        <w:br w:type="page"/>
      </w:r>
    </w:p>
    <w:tbl>
      <w:tblPr>
        <w:tblStyle w:val="Tabellenraster"/>
        <w:tblW w:w="14879" w:type="dxa"/>
        <w:tblLayout w:type="fixed"/>
        <w:tblLook w:val="04A0" w:firstRow="1" w:lastRow="0" w:firstColumn="1" w:lastColumn="0" w:noHBand="0" w:noVBand="1"/>
      </w:tblPr>
      <w:tblGrid>
        <w:gridCol w:w="1555"/>
        <w:gridCol w:w="3827"/>
        <w:gridCol w:w="5953"/>
        <w:gridCol w:w="1701"/>
        <w:gridCol w:w="1843"/>
      </w:tblGrid>
      <w:tr w:rsidR="00CF65D8" w:rsidRPr="00F04FD1" w14:paraId="56644FBD" w14:textId="77777777" w:rsidTr="006025A4">
        <w:tc>
          <w:tcPr>
            <w:tcW w:w="1555" w:type="dxa"/>
          </w:tcPr>
          <w:p w14:paraId="22131B1F" w14:textId="3EC81B4E" w:rsidR="00CF65D8" w:rsidRPr="00F04FD1" w:rsidRDefault="00CF65D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lastRenderedPageBreak/>
              <w:t>0</w:t>
            </w:r>
            <w:r w:rsidR="00D946E3">
              <w:rPr>
                <w:rFonts w:ascii="Century Gothic" w:hAnsi="Century Gothic" w:cs="Arial"/>
                <w:lang w:eastAsia="en-US"/>
              </w:rPr>
              <w:t>6</w:t>
            </w:r>
            <w:r w:rsidRPr="00F04FD1">
              <w:rPr>
                <w:rFonts w:ascii="Century Gothic" w:hAnsi="Century Gothic" w:cs="Arial"/>
                <w:lang w:eastAsia="en-US"/>
              </w:rPr>
              <w:t>.</w:t>
            </w:r>
            <w:r w:rsidR="00D946E3">
              <w:rPr>
                <w:rFonts w:ascii="Century Gothic" w:hAnsi="Century Gothic" w:cs="Arial"/>
                <w:lang w:eastAsia="en-US"/>
              </w:rPr>
              <w:t>11</w:t>
            </w:r>
            <w:r w:rsidRPr="00F04FD1">
              <w:rPr>
                <w:rFonts w:ascii="Century Gothic" w:hAnsi="Century Gothic" w:cs="Arial"/>
                <w:lang w:eastAsia="en-US"/>
              </w:rPr>
              <w:t>.26</w:t>
            </w:r>
          </w:p>
          <w:p w14:paraId="5204427C" w14:textId="6C5EC420" w:rsidR="00CF65D8" w:rsidRPr="00F04FD1" w:rsidRDefault="0037376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13</w:t>
            </w:r>
            <w:r w:rsidR="00CF65D8" w:rsidRPr="00F04FD1">
              <w:rPr>
                <w:rFonts w:ascii="Century Gothic" w:hAnsi="Century Gothic" w:cs="Arial"/>
                <w:lang w:eastAsia="en-US"/>
              </w:rPr>
              <w:t xml:space="preserve">.00 Uhr – </w:t>
            </w:r>
            <w:r>
              <w:rPr>
                <w:rFonts w:ascii="Century Gothic" w:hAnsi="Century Gothic" w:cs="Arial"/>
                <w:lang w:eastAsia="en-US"/>
              </w:rPr>
              <w:t>17</w:t>
            </w:r>
            <w:r w:rsidR="00CF65D8" w:rsidRPr="00F04FD1">
              <w:rPr>
                <w:rFonts w:ascii="Century Gothic" w:hAnsi="Century Gothic" w:cs="Arial"/>
                <w:lang w:eastAsia="en-US"/>
              </w:rPr>
              <w:t>.00 Uhr</w:t>
            </w:r>
          </w:p>
        </w:tc>
        <w:tc>
          <w:tcPr>
            <w:tcW w:w="3827" w:type="dxa"/>
          </w:tcPr>
          <w:p w14:paraId="0877812B" w14:textId="623BBD5F" w:rsidR="00CF65D8" w:rsidRPr="00F04FD1" w:rsidRDefault="00CF65D8" w:rsidP="00EF691D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1. </w:t>
            </w:r>
            <w:r w:rsidR="00A66D6C">
              <w:rPr>
                <w:rFonts w:ascii="Century Gothic" w:hAnsi="Century Gothic" w:cs="Arial"/>
                <w:b/>
                <w:sz w:val="20"/>
                <w:lang w:eastAsia="en-US"/>
              </w:rPr>
              <w:t>Struktogramm</w:t>
            </w:r>
          </w:p>
          <w:p w14:paraId="022EB2BC" w14:textId="70EE3855" w:rsidR="00EA3789" w:rsidRDefault="00A66D6C" w:rsidP="00EA378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Zweck und Grundprinzip</w:t>
            </w:r>
          </w:p>
          <w:p w14:paraId="4BD80E00" w14:textId="7C50DF84" w:rsidR="00EA3789" w:rsidRPr="00EA3789" w:rsidRDefault="00EA4241" w:rsidP="00EA378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de-CH"/>
              </w:rPr>
              <w:t>Vorgehen</w:t>
            </w:r>
          </w:p>
          <w:p w14:paraId="1C8921FA" w14:textId="77777777" w:rsidR="00CF65D8" w:rsidRDefault="00EA4241" w:rsidP="00EA378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Grundelemente</w:t>
            </w:r>
          </w:p>
          <w:p w14:paraId="1EDC455E" w14:textId="77777777" w:rsidR="00EA4241" w:rsidRDefault="00EA4241" w:rsidP="00EA4241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53E94245" w14:textId="0F9CF3FF" w:rsidR="00EA4241" w:rsidRPr="00F04FD1" w:rsidRDefault="00EF5C9D" w:rsidP="00EA4241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2</w:t>
            </w:r>
            <w:r w:rsidR="00EA4241"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. </w:t>
            </w:r>
            <w:r w:rsidR="00A51B67">
              <w:rPr>
                <w:rFonts w:ascii="Century Gothic" w:hAnsi="Century Gothic" w:cs="Arial"/>
                <w:b/>
                <w:sz w:val="20"/>
                <w:lang w:eastAsia="en-US"/>
              </w:rPr>
              <w:t>Programmablaufplan PAP</w:t>
            </w:r>
          </w:p>
          <w:p w14:paraId="36A031BA" w14:textId="3C0138AF" w:rsidR="00EA4241" w:rsidRDefault="00A51B67" w:rsidP="00EA4241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Genormte Symbole</w:t>
            </w:r>
          </w:p>
          <w:p w14:paraId="3AA06C2F" w14:textId="2BD47E86" w:rsidR="00EA4241" w:rsidRPr="00EA3789" w:rsidRDefault="00EF5C9D" w:rsidP="00EA4241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de-CH"/>
              </w:rPr>
              <w:t>Grundregeln</w:t>
            </w:r>
          </w:p>
          <w:p w14:paraId="3B5C35D9" w14:textId="77777777" w:rsidR="00EA4241" w:rsidRDefault="00EA4241" w:rsidP="00EF5C9D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0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5B8AA345" w14:textId="791DEC6E" w:rsidR="008F6FC4" w:rsidRPr="00F04FD1" w:rsidRDefault="008F6FC4" w:rsidP="008F6FC4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3. Programmiersprachen</w:t>
            </w:r>
          </w:p>
          <w:p w14:paraId="70A66BF3" w14:textId="5EEC1FE7" w:rsidR="008F6FC4" w:rsidRDefault="008F6FC4" w:rsidP="008F6FC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Abstraktion</w:t>
            </w:r>
          </w:p>
          <w:p w14:paraId="3B8839F8" w14:textId="5CE992F3" w:rsidR="008F6FC4" w:rsidRDefault="008F6FC4" w:rsidP="008F6FC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Compiler, Interpreter</w:t>
            </w:r>
          </w:p>
          <w:p w14:paraId="3899F2CF" w14:textId="6FA3B12E" w:rsidR="00C57D28" w:rsidRDefault="00C57D28" w:rsidP="008F6FC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Übersetzungsvorgang</w:t>
            </w:r>
          </w:p>
          <w:p w14:paraId="737AC683" w14:textId="568A0EF6" w:rsidR="00C57D28" w:rsidRPr="00EA3789" w:rsidRDefault="00C57D28" w:rsidP="008F6FC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Kriterien zur Auswahl</w:t>
            </w:r>
          </w:p>
          <w:p w14:paraId="451DE8B0" w14:textId="77777777" w:rsidR="008F6FC4" w:rsidRDefault="008F6FC4" w:rsidP="00EF5C9D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0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27747AE3" w14:textId="6320C9B7" w:rsidR="00C93A98" w:rsidRPr="00F04FD1" w:rsidRDefault="00C93A98" w:rsidP="00C93A98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4</w:t>
            </w:r>
            <w:r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. </w:t>
            </w:r>
            <w:r>
              <w:rPr>
                <w:rFonts w:ascii="Century Gothic" w:hAnsi="Century Gothic" w:cs="Arial"/>
                <w:b/>
                <w:sz w:val="20"/>
                <w:lang w:eastAsia="en-US"/>
              </w:rPr>
              <w:t>Algorithmen</w:t>
            </w:r>
          </w:p>
          <w:p w14:paraId="3A9B0CDD" w14:textId="4B89742C" w:rsidR="00C93A98" w:rsidRDefault="00C93A98" w:rsidP="00C93A98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Definition und Eigenschaften</w:t>
            </w:r>
          </w:p>
          <w:p w14:paraId="69494F2D" w14:textId="7026B5BC" w:rsidR="00C93A98" w:rsidRDefault="00AB18E6" w:rsidP="00C93A98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Darstellungsformen</w:t>
            </w:r>
          </w:p>
          <w:p w14:paraId="193BED38" w14:textId="773F1A8C" w:rsidR="00C93A98" w:rsidRPr="00AB18E6" w:rsidRDefault="00AB18E6" w:rsidP="00AB18E6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Ablauf vom Problem zur Lösung</w:t>
            </w:r>
          </w:p>
          <w:p w14:paraId="61EBDABC" w14:textId="0B1B5034" w:rsidR="00C93A98" w:rsidRPr="00EA3789" w:rsidRDefault="00C93A98" w:rsidP="00EF5C9D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0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</w:tc>
        <w:tc>
          <w:tcPr>
            <w:tcW w:w="5953" w:type="dxa"/>
          </w:tcPr>
          <w:p w14:paraId="5073C8F4" w14:textId="355990C7" w:rsidR="00840E59" w:rsidRPr="00840E59" w:rsidRDefault="00840E59" w:rsidP="00840E59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E</w:t>
            </w:r>
            <w:r w:rsidRPr="00840E59">
              <w:rPr>
                <w:rFonts w:ascii="Century Gothic" w:hAnsi="Century Gothic" w:cs="Arial"/>
                <w:lang w:eastAsia="en-US"/>
              </w:rPr>
              <w:t>in Struktogramm für Sequenz, Verzweigung und Schleife korrekt erstellen</w:t>
            </w:r>
          </w:p>
          <w:p w14:paraId="04F11C13" w14:textId="41521ACF" w:rsidR="00840E59" w:rsidRPr="00840E59" w:rsidRDefault="00840E59" w:rsidP="00840E59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840E59">
              <w:rPr>
                <w:rFonts w:ascii="Century Gothic" w:hAnsi="Century Gothic" w:cs="Arial"/>
                <w:lang w:eastAsia="en-US"/>
              </w:rPr>
              <w:t xml:space="preserve"> </w:t>
            </w:r>
            <w:r>
              <w:rPr>
                <w:rFonts w:ascii="Century Gothic" w:hAnsi="Century Gothic" w:cs="Arial"/>
                <w:lang w:eastAsia="en-US"/>
              </w:rPr>
              <w:t>E</w:t>
            </w:r>
            <w:r w:rsidRPr="00840E59">
              <w:rPr>
                <w:rFonts w:ascii="Century Gothic" w:hAnsi="Century Gothic" w:cs="Arial"/>
                <w:lang w:eastAsia="en-US"/>
              </w:rPr>
              <w:t>inen Programmablaufplan (PAP) mit den genormten Symbolen zeichnen</w:t>
            </w:r>
          </w:p>
          <w:p w14:paraId="30CEB9CE" w14:textId="77777777" w:rsidR="00840E59" w:rsidRPr="00840E59" w:rsidRDefault="00840E59" w:rsidP="00840E59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840E59">
              <w:rPr>
                <w:rFonts w:ascii="Century Gothic" w:hAnsi="Century Gothic" w:cs="Arial"/>
                <w:lang w:eastAsia="en-US"/>
              </w:rPr>
              <w:t xml:space="preserve"> Struktogramm und PAP situationsgerecht gegeneinander abwägen</w:t>
            </w:r>
          </w:p>
          <w:p w14:paraId="05BAD075" w14:textId="77777777" w:rsidR="00840E59" w:rsidRPr="00840E59" w:rsidRDefault="00840E59" w:rsidP="00840E59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840E59">
              <w:rPr>
                <w:rFonts w:ascii="Century Gothic" w:hAnsi="Century Gothic" w:cs="Arial"/>
                <w:lang w:eastAsia="en-US"/>
              </w:rPr>
              <w:t xml:space="preserve"> Maschinensprache, Hochsprache, Compiler/Interpreter/Hybrid unterscheiden</w:t>
            </w:r>
          </w:p>
          <w:p w14:paraId="6ADBC9F4" w14:textId="498A20C3" w:rsidR="00840E59" w:rsidRPr="00840E59" w:rsidRDefault="00840E59" w:rsidP="00840E59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840E59">
              <w:rPr>
                <w:rFonts w:ascii="Century Gothic" w:hAnsi="Century Gothic" w:cs="Arial"/>
                <w:lang w:eastAsia="en-US"/>
              </w:rPr>
              <w:t xml:space="preserve"> </w:t>
            </w:r>
            <w:r>
              <w:rPr>
                <w:rFonts w:ascii="Century Gothic" w:hAnsi="Century Gothic" w:cs="Arial"/>
                <w:lang w:eastAsia="en-US"/>
              </w:rPr>
              <w:t>E</w:t>
            </w:r>
            <w:r w:rsidRPr="00840E59">
              <w:rPr>
                <w:rFonts w:ascii="Century Gothic" w:hAnsi="Century Gothic" w:cs="Arial"/>
                <w:lang w:eastAsia="en-US"/>
              </w:rPr>
              <w:t>ie 5 Eigenschaften eines Algorithmus benennen und einen Algorithmus in Pseudocode formulieren</w:t>
            </w:r>
          </w:p>
          <w:p w14:paraId="22011BDB" w14:textId="0CDF915A" w:rsidR="00CF65D8" w:rsidRPr="00377049" w:rsidRDefault="00840E59" w:rsidP="00840E59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840E59">
              <w:rPr>
                <w:rFonts w:ascii="Century Gothic" w:hAnsi="Century Gothic" w:cs="Arial"/>
                <w:lang w:eastAsia="en-US"/>
              </w:rPr>
              <w:t xml:space="preserve"> Grundzüge agiler Softwareentwicklung (</w:t>
            </w:r>
            <w:proofErr w:type="spellStart"/>
            <w:r w:rsidRPr="00840E59">
              <w:rPr>
                <w:rFonts w:ascii="Century Gothic" w:hAnsi="Century Gothic" w:cs="Arial"/>
                <w:lang w:eastAsia="en-US"/>
              </w:rPr>
              <w:t>Scrum</w:t>
            </w:r>
            <w:proofErr w:type="spellEnd"/>
            <w:r w:rsidRPr="00840E59">
              <w:rPr>
                <w:rFonts w:ascii="Century Gothic" w:hAnsi="Century Gothic" w:cs="Arial"/>
                <w:lang w:eastAsia="en-US"/>
              </w:rPr>
              <w:t>, Kanban) sowie den systemischen Blick (Systems Engineering) erklären</w:t>
            </w:r>
            <w:r w:rsidR="00377049" w:rsidRPr="00377049">
              <w:rPr>
                <w:rFonts w:ascii="Century Gothic" w:hAnsi="Century Gothic" w:cs="Arial"/>
                <w:lang w:eastAsia="en-US"/>
              </w:rPr>
              <w:t>.</w:t>
            </w:r>
          </w:p>
        </w:tc>
        <w:tc>
          <w:tcPr>
            <w:tcW w:w="1701" w:type="dxa"/>
          </w:tcPr>
          <w:p w14:paraId="5DB59B30" w14:textId="25ED11C7" w:rsidR="00CF65D8" w:rsidRDefault="00A31A5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3A62A0CC" w14:textId="77777777" w:rsidR="009A2AB0" w:rsidRDefault="009A2AB0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483FC26B" w14:textId="698CA1E8" w:rsidR="0043457A" w:rsidRDefault="0043457A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Einzelarbeit</w:t>
            </w:r>
          </w:p>
          <w:p w14:paraId="0576F736" w14:textId="77777777" w:rsidR="0043457A" w:rsidRDefault="0043457A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6FB68C69" w14:textId="77777777" w:rsidR="009A2AB0" w:rsidRDefault="00A31A5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Gruppen</w:t>
            </w:r>
            <w:r w:rsidR="00B0593F">
              <w:rPr>
                <w:rFonts w:ascii="Century Gothic" w:hAnsi="Century Gothic" w:cs="Arial"/>
                <w:lang w:eastAsia="en-US"/>
              </w:rPr>
              <w:t>arbeit</w:t>
            </w:r>
          </w:p>
          <w:p w14:paraId="253421E9" w14:textId="77777777" w:rsidR="0043457A" w:rsidRDefault="0043457A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1F9675C1" w14:textId="1504892C" w:rsidR="0043457A" w:rsidRPr="00F04FD1" w:rsidRDefault="00D12C76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Recherche / Präsentation</w:t>
            </w:r>
          </w:p>
        </w:tc>
        <w:tc>
          <w:tcPr>
            <w:tcW w:w="1843" w:type="dxa"/>
          </w:tcPr>
          <w:p w14:paraId="6A3034BE" w14:textId="2E111BF8" w:rsidR="00CF65D8" w:rsidRPr="00F04FD1" w:rsidRDefault="00EA05D8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Praxisübungen </w:t>
            </w:r>
            <w:r w:rsidR="002B5AE7">
              <w:rPr>
                <w:rFonts w:ascii="Century Gothic" w:hAnsi="Century Gothic" w:cs="Arial"/>
              </w:rPr>
              <w:t xml:space="preserve">PAP mit </w:t>
            </w:r>
            <w:proofErr w:type="spellStart"/>
            <w:r w:rsidR="002B5AE7">
              <w:rPr>
                <w:rFonts w:ascii="Century Gothic" w:hAnsi="Century Gothic" w:cs="Arial"/>
              </w:rPr>
              <w:t>Flowgorithm</w:t>
            </w:r>
            <w:proofErr w:type="spellEnd"/>
            <w:r w:rsidR="002B5AE7">
              <w:rPr>
                <w:rFonts w:ascii="Century Gothic" w:hAnsi="Century Gothic" w:cs="Arial"/>
              </w:rPr>
              <w:t xml:space="preserve"> </w:t>
            </w:r>
            <w:r w:rsidR="004233D2">
              <w:rPr>
                <w:rFonts w:ascii="Century Gothic" w:hAnsi="Century Gothic" w:cs="Arial"/>
              </w:rPr>
              <w:t>erstellen und testen</w:t>
            </w:r>
          </w:p>
        </w:tc>
      </w:tr>
    </w:tbl>
    <w:p w14:paraId="5D6249B9" w14:textId="77777777" w:rsidR="006C6DD7" w:rsidRDefault="006C6DD7">
      <w:r>
        <w:br w:type="page"/>
      </w:r>
    </w:p>
    <w:tbl>
      <w:tblPr>
        <w:tblStyle w:val="Tabellenraster"/>
        <w:tblW w:w="14879" w:type="dxa"/>
        <w:tblLayout w:type="fixed"/>
        <w:tblLook w:val="04A0" w:firstRow="1" w:lastRow="0" w:firstColumn="1" w:lastColumn="0" w:noHBand="0" w:noVBand="1"/>
      </w:tblPr>
      <w:tblGrid>
        <w:gridCol w:w="1555"/>
        <w:gridCol w:w="3969"/>
        <w:gridCol w:w="5811"/>
        <w:gridCol w:w="1701"/>
        <w:gridCol w:w="1843"/>
      </w:tblGrid>
      <w:tr w:rsidR="00353F7E" w:rsidRPr="00F04FD1" w14:paraId="299D1187" w14:textId="77777777" w:rsidTr="00EF691D">
        <w:tc>
          <w:tcPr>
            <w:tcW w:w="1555" w:type="dxa"/>
          </w:tcPr>
          <w:p w14:paraId="758E423D" w14:textId="06758EAB" w:rsidR="00353F7E" w:rsidRPr="00F04FD1" w:rsidRDefault="00353F7E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lastRenderedPageBreak/>
              <w:t>2</w:t>
            </w:r>
            <w:r w:rsidR="00D946E3">
              <w:rPr>
                <w:rFonts w:ascii="Century Gothic" w:hAnsi="Century Gothic" w:cs="Arial"/>
                <w:lang w:eastAsia="en-US"/>
              </w:rPr>
              <w:t>6</w:t>
            </w:r>
            <w:r w:rsidRPr="00F04FD1">
              <w:rPr>
                <w:rFonts w:ascii="Century Gothic" w:hAnsi="Century Gothic" w:cs="Arial"/>
                <w:lang w:eastAsia="en-US"/>
              </w:rPr>
              <w:t>.0</w:t>
            </w:r>
            <w:r w:rsidR="00D946E3">
              <w:rPr>
                <w:rFonts w:ascii="Century Gothic" w:hAnsi="Century Gothic" w:cs="Arial"/>
                <w:lang w:eastAsia="en-US"/>
              </w:rPr>
              <w:t>1</w:t>
            </w:r>
            <w:r w:rsidRPr="00F04FD1">
              <w:rPr>
                <w:rFonts w:ascii="Century Gothic" w:hAnsi="Century Gothic" w:cs="Arial"/>
                <w:lang w:eastAsia="en-US"/>
              </w:rPr>
              <w:t>.2</w:t>
            </w:r>
            <w:r w:rsidR="00D946E3">
              <w:rPr>
                <w:rFonts w:ascii="Century Gothic" w:hAnsi="Century Gothic" w:cs="Arial"/>
                <w:lang w:eastAsia="en-US"/>
              </w:rPr>
              <w:t>7</w:t>
            </w:r>
          </w:p>
          <w:p w14:paraId="6D901512" w14:textId="4979A118" w:rsidR="00353F7E" w:rsidRPr="00F04FD1" w:rsidRDefault="00E50424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17</w:t>
            </w:r>
            <w:r w:rsidR="00353F7E"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45</w:t>
            </w:r>
            <w:r w:rsidR="00353F7E" w:rsidRPr="00F04FD1">
              <w:rPr>
                <w:rFonts w:ascii="Century Gothic" w:hAnsi="Century Gothic" w:cs="Arial"/>
                <w:lang w:eastAsia="en-US"/>
              </w:rPr>
              <w:t xml:space="preserve"> Uhr – </w:t>
            </w:r>
            <w:r>
              <w:rPr>
                <w:rFonts w:ascii="Century Gothic" w:hAnsi="Century Gothic" w:cs="Arial"/>
                <w:lang w:eastAsia="en-US"/>
              </w:rPr>
              <w:t>21</w:t>
            </w:r>
            <w:r w:rsidR="00353F7E"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45</w:t>
            </w:r>
            <w:r w:rsidR="00353F7E" w:rsidRPr="00F04FD1">
              <w:rPr>
                <w:rFonts w:ascii="Century Gothic" w:hAnsi="Century Gothic" w:cs="Arial"/>
                <w:lang w:eastAsia="en-US"/>
              </w:rPr>
              <w:t xml:space="preserve"> Uhr</w:t>
            </w:r>
          </w:p>
        </w:tc>
        <w:tc>
          <w:tcPr>
            <w:tcW w:w="3969" w:type="dxa"/>
          </w:tcPr>
          <w:p w14:paraId="0D1B9E38" w14:textId="36AA2D3B" w:rsidR="00D44B90" w:rsidRPr="00D44B90" w:rsidRDefault="007E2B93" w:rsidP="00D44B90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jc w:val="left"/>
              <w:rPr>
                <w:rFonts w:ascii="Century Gothic" w:hAnsi="Century Gothic" w:cs="Arial"/>
                <w:b/>
                <w:sz w:val="20"/>
              </w:rPr>
            </w:pPr>
            <w:r>
              <w:rPr>
                <w:rFonts w:ascii="Century Gothic" w:hAnsi="Century Gothic" w:cs="Arial"/>
                <w:b/>
                <w:sz w:val="20"/>
                <w:lang w:eastAsia="de-CH"/>
              </w:rPr>
              <w:t>1</w:t>
            </w:r>
            <w:r w:rsidR="00D44B90" w:rsidRPr="00D44B90">
              <w:rPr>
                <w:rFonts w:ascii="Century Gothic" w:hAnsi="Century Gothic" w:cs="Arial"/>
                <w:b/>
                <w:sz w:val="20"/>
                <w:lang w:eastAsia="de-CH"/>
              </w:rPr>
              <w:t xml:space="preserve">. </w:t>
            </w:r>
            <w:r w:rsidR="00672D0F" w:rsidRPr="00D44B90">
              <w:rPr>
                <w:rFonts w:ascii="Century Gothic" w:hAnsi="Century Gothic" w:cs="Arial"/>
                <w:b/>
                <w:sz w:val="20"/>
                <w:lang w:eastAsia="de-CH"/>
              </w:rPr>
              <w:t>Praktikum</w:t>
            </w:r>
          </w:p>
          <w:p w14:paraId="7C1EF14D" w14:textId="6CA3C7C9" w:rsidR="00672D0F" w:rsidRDefault="00672D0F" w:rsidP="00D44B90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sz w:val="20"/>
              </w:rPr>
            </w:pPr>
            <w:r w:rsidRPr="00D44B90">
              <w:rPr>
                <w:rFonts w:ascii="Century Gothic" w:hAnsi="Century Gothic" w:cs="Arial"/>
                <w:sz w:val="20"/>
              </w:rPr>
              <w:t>Vom Modell zum Code</w:t>
            </w:r>
          </w:p>
          <w:p w14:paraId="12D5E14D" w14:textId="185560B9" w:rsidR="00CB47DD" w:rsidRDefault="00CB47DD" w:rsidP="00D44B90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Mini-Zyklus</w:t>
            </w:r>
          </w:p>
          <w:p w14:paraId="2060140C" w14:textId="3DB4045D" w:rsidR="006211DD" w:rsidRPr="00D44B90" w:rsidRDefault="006211DD" w:rsidP="00D44B90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S</w:t>
            </w:r>
            <w:r w:rsidRPr="006211DD">
              <w:rPr>
                <w:rFonts w:ascii="Century Gothic" w:hAnsi="Century Gothic" w:cs="Arial"/>
                <w:sz w:val="20"/>
              </w:rPr>
              <w:t>pezifikation</w:t>
            </w:r>
            <w:r w:rsidR="00A25B64">
              <w:rPr>
                <w:rFonts w:ascii="Century Gothic" w:hAnsi="Century Gothic" w:cs="Arial"/>
                <w:sz w:val="20"/>
              </w:rPr>
              <w:t xml:space="preserve"> </w:t>
            </w:r>
            <w:r w:rsidR="00A25B64" w:rsidRPr="00A25B64">
              <w:rPr>
                <w:rFonts w:ascii="Century Gothic" w:hAnsi="Century Gothic" w:cs="Arial"/>
                <w:sz w:val="20"/>
              </w:rPr>
              <w:sym w:font="Wingdings" w:char="F0E8"/>
            </w:r>
            <w:r w:rsidRPr="006211DD">
              <w:rPr>
                <w:rFonts w:ascii="Century Gothic" w:hAnsi="Century Gothic" w:cs="Arial"/>
                <w:sz w:val="20"/>
              </w:rPr>
              <w:t xml:space="preserve"> Modellierung</w:t>
            </w:r>
            <w:r w:rsidR="00A25B64">
              <w:rPr>
                <w:rFonts w:ascii="Century Gothic" w:hAnsi="Century Gothic" w:cs="Arial"/>
                <w:sz w:val="20"/>
              </w:rPr>
              <w:t xml:space="preserve"> </w:t>
            </w:r>
            <w:r w:rsidR="00A25B64" w:rsidRPr="00A25B64">
              <w:rPr>
                <w:rFonts w:ascii="Century Gothic" w:hAnsi="Century Gothic" w:cs="Arial"/>
                <w:sz w:val="20"/>
              </w:rPr>
              <w:sym w:font="Wingdings" w:char="F0E8"/>
            </w:r>
            <w:r w:rsidR="00A25B64">
              <w:rPr>
                <w:rFonts w:ascii="Century Gothic" w:hAnsi="Century Gothic" w:cs="Arial"/>
                <w:sz w:val="20"/>
              </w:rPr>
              <w:t xml:space="preserve"> </w:t>
            </w:r>
            <w:r w:rsidRPr="006211DD">
              <w:rPr>
                <w:rFonts w:ascii="Century Gothic" w:hAnsi="Century Gothic" w:cs="Arial"/>
                <w:sz w:val="20"/>
              </w:rPr>
              <w:t>Implementierung</w:t>
            </w:r>
            <w:r w:rsidR="00A25B64">
              <w:rPr>
                <w:rFonts w:ascii="Century Gothic" w:hAnsi="Century Gothic" w:cs="Arial"/>
                <w:sz w:val="20"/>
              </w:rPr>
              <w:t xml:space="preserve"> </w:t>
            </w:r>
            <w:r w:rsidR="00A25B64" w:rsidRPr="00A25B64">
              <w:rPr>
                <w:rFonts w:ascii="Century Gothic" w:hAnsi="Century Gothic" w:cs="Arial"/>
                <w:sz w:val="20"/>
              </w:rPr>
              <w:sym w:font="Wingdings" w:char="F0E8"/>
            </w:r>
            <w:r w:rsidR="00A25B64">
              <w:rPr>
                <w:rFonts w:ascii="Century Gothic" w:hAnsi="Century Gothic" w:cs="Arial"/>
                <w:sz w:val="20"/>
              </w:rPr>
              <w:t xml:space="preserve"> </w:t>
            </w:r>
            <w:r w:rsidRPr="006211DD">
              <w:rPr>
                <w:rFonts w:ascii="Century Gothic" w:hAnsi="Century Gothic" w:cs="Arial"/>
                <w:sz w:val="20"/>
              </w:rPr>
              <w:t>Test</w:t>
            </w:r>
            <w:r w:rsidR="00A25B64">
              <w:rPr>
                <w:rFonts w:ascii="Century Gothic" w:hAnsi="Century Gothic" w:cs="Arial"/>
                <w:sz w:val="20"/>
              </w:rPr>
              <w:t xml:space="preserve"> </w:t>
            </w:r>
            <w:r w:rsidR="00A25B64" w:rsidRPr="00A25B64">
              <w:rPr>
                <w:rFonts w:ascii="Century Gothic" w:hAnsi="Century Gothic" w:cs="Arial"/>
                <w:sz w:val="20"/>
              </w:rPr>
              <w:sym w:font="Wingdings" w:char="F0E8"/>
            </w:r>
            <w:r w:rsidRPr="006211DD">
              <w:rPr>
                <w:rFonts w:ascii="Century Gothic" w:hAnsi="Century Gothic" w:cs="Arial"/>
                <w:sz w:val="20"/>
              </w:rPr>
              <w:t xml:space="preserve"> Reflexion</w:t>
            </w:r>
          </w:p>
          <w:p w14:paraId="4134CAB6" w14:textId="77777777" w:rsidR="00672D0F" w:rsidRDefault="00672D0F" w:rsidP="00BE36E0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25266C67" w14:textId="47CFBB0B" w:rsidR="007E2B93" w:rsidRPr="00F04FD1" w:rsidRDefault="007E2B93" w:rsidP="007E2B93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2</w:t>
            </w: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. </w:t>
            </w:r>
            <w:r>
              <w:rPr>
                <w:rFonts w:ascii="Century Gothic" w:hAnsi="Century Gothic" w:cs="Arial"/>
                <w:b/>
                <w:sz w:val="20"/>
                <w:lang w:eastAsia="en-US"/>
              </w:rPr>
              <w:t>Prüfung</w:t>
            </w:r>
          </w:p>
          <w:p w14:paraId="4E196CC1" w14:textId="77777777" w:rsidR="007E2B93" w:rsidRDefault="007E2B93" w:rsidP="007E2B93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Einführung</w:t>
            </w:r>
          </w:p>
          <w:p w14:paraId="406E10F0" w14:textId="77777777" w:rsidR="007E2B93" w:rsidRPr="00EA3789" w:rsidRDefault="007E2B93" w:rsidP="007E2B93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de-CH"/>
              </w:rPr>
              <w:t>Aufbau</w:t>
            </w:r>
          </w:p>
          <w:p w14:paraId="4CD8684F" w14:textId="77777777" w:rsidR="007E2B93" w:rsidRDefault="007E2B93" w:rsidP="00BE36E0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77538AC0" w14:textId="099AA52A" w:rsidR="005228E0" w:rsidRDefault="00D44B90" w:rsidP="005228E0">
            <w:pPr>
              <w:pStyle w:val="Leitziele"/>
              <w:tabs>
                <w:tab w:val="clear" w:pos="567"/>
                <w:tab w:val="left" w:pos="315"/>
              </w:tabs>
              <w:spacing w:before="0" w:after="0" w:line="240" w:lineRule="auto"/>
              <w:ind w:left="0" w:firstLine="0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3</w:t>
            </w:r>
            <w:r w:rsidR="005228E0">
              <w:rPr>
                <w:rFonts w:ascii="Century Gothic" w:hAnsi="Century Gothic" w:cs="Arial"/>
                <w:b/>
                <w:sz w:val="20"/>
                <w:lang w:eastAsia="en-US"/>
              </w:rPr>
              <w:t>. Modulabschluss</w:t>
            </w:r>
            <w:r w:rsidR="005228E0" w:rsidRPr="00177C25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 </w:t>
            </w:r>
          </w:p>
          <w:p w14:paraId="5AFEEDA5" w14:textId="77777777" w:rsidR="005228E0" w:rsidRDefault="005228E0" w:rsidP="005228E0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Retrospektive</w:t>
            </w:r>
          </w:p>
          <w:p w14:paraId="00EFC390" w14:textId="77777777" w:rsidR="005228E0" w:rsidRDefault="005228E0" w:rsidP="005228E0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Feedback</w:t>
            </w:r>
          </w:p>
          <w:p w14:paraId="7CFEEBF5" w14:textId="092E1F04" w:rsidR="00EA3A84" w:rsidRPr="00EA3789" w:rsidRDefault="005228E0" w:rsidP="005228E0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Ausblick</w:t>
            </w:r>
          </w:p>
        </w:tc>
        <w:tc>
          <w:tcPr>
            <w:tcW w:w="5811" w:type="dxa"/>
          </w:tcPr>
          <w:p w14:paraId="55F9344E" w14:textId="03219528" w:rsidR="00612AD1" w:rsidRPr="00612AD1" w:rsidRDefault="00F861E2" w:rsidP="005228E0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D</w:t>
            </w:r>
            <w:r w:rsidR="00612AD1" w:rsidRPr="00612AD1">
              <w:rPr>
                <w:rFonts w:ascii="Century Gothic" w:hAnsi="Century Gothic" w:cs="Arial"/>
                <w:lang w:eastAsia="en-US"/>
              </w:rPr>
              <w:t>ie Werkzeuge aus den Kapiteln</w:t>
            </w:r>
            <w:r w:rsidR="007E2B93">
              <w:rPr>
                <w:rFonts w:ascii="Century Gothic" w:hAnsi="Century Gothic" w:cs="Arial"/>
                <w:lang w:eastAsia="en-US"/>
              </w:rPr>
              <w:t xml:space="preserve"> </w:t>
            </w:r>
            <w:r w:rsidR="00612AD1" w:rsidRPr="00612AD1">
              <w:rPr>
                <w:rFonts w:ascii="Century Gothic" w:hAnsi="Century Gothic" w:cs="Arial"/>
                <w:lang w:eastAsia="en-US"/>
              </w:rPr>
              <w:t>auf eine eigene, kleine Aufgabenstellung anwenden</w:t>
            </w:r>
          </w:p>
          <w:p w14:paraId="54586FAC" w14:textId="7E5AB534" w:rsidR="00612AD1" w:rsidRPr="00612AD1" w:rsidRDefault="00612AD1" w:rsidP="005228E0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612AD1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861E2">
              <w:rPr>
                <w:rFonts w:ascii="Century Gothic" w:hAnsi="Century Gothic" w:cs="Arial"/>
                <w:lang w:eastAsia="en-US"/>
              </w:rPr>
              <w:t>E</w:t>
            </w:r>
            <w:r w:rsidRPr="00612AD1">
              <w:rPr>
                <w:rFonts w:ascii="Century Gothic" w:hAnsi="Century Gothic" w:cs="Arial"/>
                <w:lang w:eastAsia="en-US"/>
              </w:rPr>
              <w:t xml:space="preserve">ine einfache Aufgabenstellung eigenständig in Arduino (C) oder C# mit </w:t>
            </w:r>
            <w:r w:rsidR="005C17F2" w:rsidRPr="00612AD1">
              <w:rPr>
                <w:rFonts w:ascii="Century Gothic" w:hAnsi="Century Gothic" w:cs="Arial"/>
                <w:lang w:eastAsia="en-US"/>
              </w:rPr>
              <w:t>VS-Code</w:t>
            </w:r>
            <w:r w:rsidRPr="00612AD1">
              <w:rPr>
                <w:rFonts w:ascii="Century Gothic" w:hAnsi="Century Gothic" w:cs="Arial"/>
                <w:lang w:eastAsia="en-US"/>
              </w:rPr>
              <w:t xml:space="preserve"> umsetzen</w:t>
            </w:r>
          </w:p>
          <w:p w14:paraId="5FC1036E" w14:textId="418986A0" w:rsidR="00612AD1" w:rsidRPr="00612AD1" w:rsidRDefault="00612AD1" w:rsidP="005228E0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612AD1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861E2">
              <w:rPr>
                <w:rFonts w:ascii="Century Gothic" w:hAnsi="Century Gothic" w:cs="Arial"/>
                <w:lang w:eastAsia="en-US"/>
              </w:rPr>
              <w:t>E</w:t>
            </w:r>
            <w:r w:rsidRPr="00612AD1">
              <w:rPr>
                <w:rFonts w:ascii="Century Gothic" w:hAnsi="Century Gothic" w:cs="Arial"/>
                <w:lang w:eastAsia="en-US"/>
              </w:rPr>
              <w:t>ine Implementierung anhand selbst definierter Testfälle prüfen</w:t>
            </w:r>
          </w:p>
          <w:p w14:paraId="0AAD8D06" w14:textId="62E9F3A3" w:rsidR="00612AD1" w:rsidRPr="00612AD1" w:rsidRDefault="00612AD1" w:rsidP="005228E0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612AD1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861E2">
              <w:rPr>
                <w:rFonts w:ascii="Century Gothic" w:hAnsi="Century Gothic" w:cs="Arial"/>
                <w:lang w:eastAsia="en-US"/>
              </w:rPr>
              <w:t>D</w:t>
            </w:r>
            <w:r w:rsidRPr="00612AD1">
              <w:rPr>
                <w:rFonts w:ascii="Century Gothic" w:hAnsi="Century Gothic" w:cs="Arial"/>
                <w:lang w:eastAsia="en-US"/>
              </w:rPr>
              <w:t>en eigenen Entwicklungsprozess und Kompetenzzuwachs dokumentieren und reflektieren</w:t>
            </w:r>
          </w:p>
          <w:p w14:paraId="4B849EA1" w14:textId="32A73951" w:rsidR="00CE051C" w:rsidRPr="005228E0" w:rsidRDefault="00612AD1" w:rsidP="005228E0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612AD1">
              <w:rPr>
                <w:rFonts w:ascii="Century Gothic" w:hAnsi="Century Gothic" w:cs="Arial"/>
                <w:lang w:eastAsia="en-US"/>
              </w:rPr>
              <w:t xml:space="preserve"> </w:t>
            </w:r>
            <w:r w:rsidR="00F861E2">
              <w:rPr>
                <w:rFonts w:ascii="Century Gothic" w:hAnsi="Century Gothic" w:cs="Arial"/>
                <w:lang w:eastAsia="en-US"/>
              </w:rPr>
              <w:t>D</w:t>
            </w:r>
            <w:r w:rsidRPr="00612AD1">
              <w:rPr>
                <w:rFonts w:ascii="Century Gothic" w:hAnsi="Century Gothic" w:cs="Arial"/>
                <w:lang w:eastAsia="en-US"/>
              </w:rPr>
              <w:t>en Prüfungsstoff des Moduls repetitiv anwenden</w:t>
            </w:r>
            <w:r w:rsidR="00A81B93" w:rsidRPr="00A81B93">
              <w:rPr>
                <w:rFonts w:ascii="Century Gothic" w:hAnsi="Century Gothic" w:cs="Arial"/>
                <w:lang w:eastAsia="en-US"/>
              </w:rPr>
              <w:t>.</w:t>
            </w:r>
          </w:p>
        </w:tc>
        <w:tc>
          <w:tcPr>
            <w:tcW w:w="1701" w:type="dxa"/>
          </w:tcPr>
          <w:p w14:paraId="21D8ADCD" w14:textId="3707983D" w:rsidR="00B0593F" w:rsidRDefault="003A341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Praxis</w:t>
            </w:r>
            <w:r w:rsidR="00580271">
              <w:rPr>
                <w:rFonts w:ascii="Century Gothic" w:hAnsi="Century Gothic" w:cs="Arial"/>
                <w:lang w:eastAsia="en-US"/>
              </w:rPr>
              <w:t>projekt</w:t>
            </w:r>
          </w:p>
          <w:p w14:paraId="5B239B7E" w14:textId="1CE2FD9B" w:rsidR="00B0593F" w:rsidRPr="00F04FD1" w:rsidRDefault="00B0593F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1843" w:type="dxa"/>
          </w:tcPr>
          <w:p w14:paraId="00110FF0" w14:textId="396829DD" w:rsidR="00353F7E" w:rsidRPr="00F04FD1" w:rsidRDefault="00353F7E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</w:p>
        </w:tc>
      </w:tr>
    </w:tbl>
    <w:p w14:paraId="0ABFB206" w14:textId="77777777" w:rsidR="00A35411" w:rsidRPr="00713FDC" w:rsidRDefault="00A35411">
      <w:pPr>
        <w:rPr>
          <w:rFonts w:ascii="Century Gothic" w:eastAsia="Calibri" w:hAnsi="Century Gothic" w:cs="Arial"/>
          <w:b/>
          <w:bCs/>
          <w:kern w:val="32"/>
          <w:szCs w:val="32"/>
        </w:rPr>
      </w:pPr>
    </w:p>
    <w:sectPr w:rsidR="00A35411" w:rsidRPr="00713FDC" w:rsidSect="00C107CE">
      <w:headerReference w:type="default" r:id="rId11"/>
      <w:footerReference w:type="default" r:id="rId12"/>
      <w:pgSz w:w="16838" w:h="11906" w:orient="landscape" w:code="9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B87B4" w14:textId="77777777" w:rsidR="006160F4" w:rsidRDefault="006160F4" w:rsidP="009C0D14">
      <w:r>
        <w:separator/>
      </w:r>
    </w:p>
  </w:endnote>
  <w:endnote w:type="continuationSeparator" w:id="0">
    <w:p w14:paraId="00A24DF6" w14:textId="77777777" w:rsidR="006160F4" w:rsidRDefault="006160F4" w:rsidP="009C0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544E4" w14:textId="77777777" w:rsidR="006D283F" w:rsidRDefault="006D283F" w:rsidP="006D283F">
    <w:pPr>
      <w:pStyle w:val="IPSO-LayoutBildungsmarkenPage1"/>
    </w:pPr>
    <w:r w:rsidRPr="00291E6A">
      <w:t>ipso! Bildungsmarken</w:t>
    </w:r>
  </w:p>
  <w:p w14:paraId="04408C63" w14:textId="77777777" w:rsidR="006D283F" w:rsidRDefault="006D283F" w:rsidP="006D283F">
    <w:pPr>
      <w:pStyle w:val="Fuzeile"/>
    </w:pPr>
    <w:r>
      <w:rPr>
        <w:noProof/>
      </w:rPr>
      <w:drawing>
        <wp:inline distT="0" distB="0" distL="0" distR="0" wp14:anchorId="3B56763A" wp14:editId="7F0254C0">
          <wp:extent cx="6105614" cy="180474"/>
          <wp:effectExtent l="0" t="0" r="0" b="0"/>
          <wp:docPr id="28" name="Grafik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Grafik 2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38996"/>
                  <a:stretch/>
                </pic:blipFill>
                <pic:spPr bwMode="auto">
                  <a:xfrm>
                    <a:off x="0" y="0"/>
                    <a:ext cx="6120130" cy="1809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5B5C851" w14:textId="1D2E0A7E" w:rsidR="009C0D14" w:rsidRPr="006D283F" w:rsidRDefault="009C0D14" w:rsidP="006D283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5C6F6" w14:textId="77777777" w:rsidR="006160F4" w:rsidRDefault="006160F4" w:rsidP="009C0D14">
      <w:r>
        <w:separator/>
      </w:r>
    </w:p>
  </w:footnote>
  <w:footnote w:type="continuationSeparator" w:id="0">
    <w:p w14:paraId="27881654" w14:textId="77777777" w:rsidR="006160F4" w:rsidRDefault="006160F4" w:rsidP="009C0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A4276" w14:textId="0395F08D" w:rsidR="009C0D14" w:rsidRDefault="006D283F">
    <w:pPr>
      <w:pStyle w:val="Kopfzeile"/>
    </w:pPr>
    <w:r>
      <w:rPr>
        <w:noProof/>
      </w:rPr>
      <w:drawing>
        <wp:inline distT="0" distB="0" distL="0" distR="0" wp14:anchorId="2A39F557" wp14:editId="0C85D337">
          <wp:extent cx="1800225" cy="391160"/>
          <wp:effectExtent l="0" t="0" r="9525" b="8890"/>
          <wp:docPr id="27" name="Grafik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Grafik 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225" cy="391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7B6"/>
    <w:multiLevelType w:val="hybridMultilevel"/>
    <w:tmpl w:val="03809C7E"/>
    <w:lvl w:ilvl="0" w:tplc="A98E4D32">
      <w:numFmt w:val="bullet"/>
      <w:lvlText w:val="•"/>
      <w:lvlJc w:val="left"/>
      <w:pPr>
        <w:ind w:left="1065" w:hanging="705"/>
      </w:pPr>
      <w:rPr>
        <w:rFonts w:ascii="Tahoma" w:eastAsia="Times New Roman" w:hAnsi="Tahoma" w:cs="Tahoma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C57A2"/>
    <w:multiLevelType w:val="hybridMultilevel"/>
    <w:tmpl w:val="8292B8C2"/>
    <w:lvl w:ilvl="0" w:tplc="FFFFFFFF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2" w15:restartNumberingAfterBreak="0">
    <w:nsid w:val="154E15C7"/>
    <w:multiLevelType w:val="hybridMultilevel"/>
    <w:tmpl w:val="66E86BD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C0D71"/>
    <w:multiLevelType w:val="hybridMultilevel"/>
    <w:tmpl w:val="CDE69D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B44F6"/>
    <w:multiLevelType w:val="hybridMultilevel"/>
    <w:tmpl w:val="AA02C0DA"/>
    <w:lvl w:ilvl="0" w:tplc="76DE7F9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06642"/>
    <w:multiLevelType w:val="hybridMultilevel"/>
    <w:tmpl w:val="696825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D7223"/>
    <w:multiLevelType w:val="hybridMultilevel"/>
    <w:tmpl w:val="FB06BEFE"/>
    <w:lvl w:ilvl="0" w:tplc="08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8061F"/>
    <w:multiLevelType w:val="hybridMultilevel"/>
    <w:tmpl w:val="25F0F45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F722DD"/>
    <w:multiLevelType w:val="hybridMultilevel"/>
    <w:tmpl w:val="86FE23B0"/>
    <w:lvl w:ilvl="0" w:tplc="6DF6F1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468A0"/>
    <w:multiLevelType w:val="hybridMultilevel"/>
    <w:tmpl w:val="7BE2F412"/>
    <w:lvl w:ilvl="0" w:tplc="604806D6">
      <w:start w:val="8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42E3E"/>
    <w:multiLevelType w:val="hybridMultilevel"/>
    <w:tmpl w:val="868AF388"/>
    <w:lvl w:ilvl="0" w:tplc="2A30C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80000"/>
        <w:u w:color="C800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64C02"/>
    <w:multiLevelType w:val="hybridMultilevel"/>
    <w:tmpl w:val="53DA3D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74ECC"/>
    <w:multiLevelType w:val="hybridMultilevel"/>
    <w:tmpl w:val="5E6CD7A4"/>
    <w:lvl w:ilvl="0" w:tplc="DD208F34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C503B"/>
    <w:multiLevelType w:val="multilevel"/>
    <w:tmpl w:val="D34CC2F2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2114476439">
    <w:abstractNumId w:val="13"/>
  </w:num>
  <w:num w:numId="2" w16cid:durableId="71852038">
    <w:abstractNumId w:val="13"/>
  </w:num>
  <w:num w:numId="3" w16cid:durableId="1251814955">
    <w:abstractNumId w:val="8"/>
  </w:num>
  <w:num w:numId="4" w16cid:durableId="1906599797">
    <w:abstractNumId w:val="0"/>
  </w:num>
  <w:num w:numId="5" w16cid:durableId="705328652">
    <w:abstractNumId w:val="2"/>
  </w:num>
  <w:num w:numId="6" w16cid:durableId="782697769">
    <w:abstractNumId w:val="10"/>
  </w:num>
  <w:num w:numId="7" w16cid:durableId="523401536">
    <w:abstractNumId w:val="4"/>
  </w:num>
  <w:num w:numId="8" w16cid:durableId="1689678475">
    <w:abstractNumId w:val="12"/>
  </w:num>
  <w:num w:numId="9" w16cid:durableId="379402719">
    <w:abstractNumId w:val="9"/>
  </w:num>
  <w:num w:numId="10" w16cid:durableId="1124546271">
    <w:abstractNumId w:val="1"/>
  </w:num>
  <w:num w:numId="11" w16cid:durableId="50346452">
    <w:abstractNumId w:val="5"/>
  </w:num>
  <w:num w:numId="12" w16cid:durableId="1285228808">
    <w:abstractNumId w:val="7"/>
  </w:num>
  <w:num w:numId="13" w16cid:durableId="1069112343">
    <w:abstractNumId w:val="3"/>
  </w:num>
  <w:num w:numId="14" w16cid:durableId="1941837904">
    <w:abstractNumId w:val="11"/>
  </w:num>
  <w:num w:numId="15" w16cid:durableId="1227646188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42"/>
    <w:rsid w:val="00003A88"/>
    <w:rsid w:val="0000535D"/>
    <w:rsid w:val="00005F0B"/>
    <w:rsid w:val="00006EB5"/>
    <w:rsid w:val="000073A3"/>
    <w:rsid w:val="00007F44"/>
    <w:rsid w:val="00010373"/>
    <w:rsid w:val="00011FC3"/>
    <w:rsid w:val="000130B6"/>
    <w:rsid w:val="0001377C"/>
    <w:rsid w:val="000139CF"/>
    <w:rsid w:val="00013EFE"/>
    <w:rsid w:val="00013FE3"/>
    <w:rsid w:val="00014751"/>
    <w:rsid w:val="00014B78"/>
    <w:rsid w:val="00017877"/>
    <w:rsid w:val="00017B2D"/>
    <w:rsid w:val="00017C43"/>
    <w:rsid w:val="00020E28"/>
    <w:rsid w:val="00021734"/>
    <w:rsid w:val="0002183F"/>
    <w:rsid w:val="00021F49"/>
    <w:rsid w:val="00022A3B"/>
    <w:rsid w:val="00023586"/>
    <w:rsid w:val="000240F2"/>
    <w:rsid w:val="000242BD"/>
    <w:rsid w:val="00024DE7"/>
    <w:rsid w:val="000354AF"/>
    <w:rsid w:val="0003572A"/>
    <w:rsid w:val="00035A46"/>
    <w:rsid w:val="00035EFC"/>
    <w:rsid w:val="00036231"/>
    <w:rsid w:val="000370FA"/>
    <w:rsid w:val="00037897"/>
    <w:rsid w:val="000404D4"/>
    <w:rsid w:val="00040C2F"/>
    <w:rsid w:val="00041369"/>
    <w:rsid w:val="000416A4"/>
    <w:rsid w:val="000418F9"/>
    <w:rsid w:val="000430FC"/>
    <w:rsid w:val="00044190"/>
    <w:rsid w:val="000447B5"/>
    <w:rsid w:val="00045E7B"/>
    <w:rsid w:val="0004755E"/>
    <w:rsid w:val="0004777B"/>
    <w:rsid w:val="000478AC"/>
    <w:rsid w:val="00047CED"/>
    <w:rsid w:val="000516F4"/>
    <w:rsid w:val="000519CC"/>
    <w:rsid w:val="0005333F"/>
    <w:rsid w:val="000533E0"/>
    <w:rsid w:val="000541AE"/>
    <w:rsid w:val="000542BD"/>
    <w:rsid w:val="000544BC"/>
    <w:rsid w:val="00055053"/>
    <w:rsid w:val="00055123"/>
    <w:rsid w:val="00055438"/>
    <w:rsid w:val="00055F41"/>
    <w:rsid w:val="000568E0"/>
    <w:rsid w:val="0005762F"/>
    <w:rsid w:val="0005775A"/>
    <w:rsid w:val="0006152A"/>
    <w:rsid w:val="00063BD3"/>
    <w:rsid w:val="000647B8"/>
    <w:rsid w:val="00064A58"/>
    <w:rsid w:val="00065F44"/>
    <w:rsid w:val="00066135"/>
    <w:rsid w:val="00066AD0"/>
    <w:rsid w:val="00070077"/>
    <w:rsid w:val="0007038E"/>
    <w:rsid w:val="00070595"/>
    <w:rsid w:val="00070EDD"/>
    <w:rsid w:val="000730AE"/>
    <w:rsid w:val="0007376A"/>
    <w:rsid w:val="000753CC"/>
    <w:rsid w:val="000756AA"/>
    <w:rsid w:val="0007792B"/>
    <w:rsid w:val="0008181C"/>
    <w:rsid w:val="00082182"/>
    <w:rsid w:val="000828A8"/>
    <w:rsid w:val="00082C7C"/>
    <w:rsid w:val="00082E6F"/>
    <w:rsid w:val="00083ECD"/>
    <w:rsid w:val="000849BB"/>
    <w:rsid w:val="000860C9"/>
    <w:rsid w:val="0008619A"/>
    <w:rsid w:val="0008668D"/>
    <w:rsid w:val="000869F5"/>
    <w:rsid w:val="0009084D"/>
    <w:rsid w:val="00091710"/>
    <w:rsid w:val="00091DD8"/>
    <w:rsid w:val="00092C45"/>
    <w:rsid w:val="00092F09"/>
    <w:rsid w:val="00093EBE"/>
    <w:rsid w:val="0009435A"/>
    <w:rsid w:val="00094E23"/>
    <w:rsid w:val="00094ECC"/>
    <w:rsid w:val="0009504B"/>
    <w:rsid w:val="000955EF"/>
    <w:rsid w:val="0009611D"/>
    <w:rsid w:val="00097225"/>
    <w:rsid w:val="00097D6F"/>
    <w:rsid w:val="000A1FF0"/>
    <w:rsid w:val="000A475F"/>
    <w:rsid w:val="000A4901"/>
    <w:rsid w:val="000A6384"/>
    <w:rsid w:val="000A766E"/>
    <w:rsid w:val="000B285D"/>
    <w:rsid w:val="000B323C"/>
    <w:rsid w:val="000B42D0"/>
    <w:rsid w:val="000B5025"/>
    <w:rsid w:val="000B5BE8"/>
    <w:rsid w:val="000B6078"/>
    <w:rsid w:val="000B6DB3"/>
    <w:rsid w:val="000B6F79"/>
    <w:rsid w:val="000B7A44"/>
    <w:rsid w:val="000C1F10"/>
    <w:rsid w:val="000C2003"/>
    <w:rsid w:val="000C2901"/>
    <w:rsid w:val="000C2AB2"/>
    <w:rsid w:val="000C3767"/>
    <w:rsid w:val="000C3D73"/>
    <w:rsid w:val="000C4F5F"/>
    <w:rsid w:val="000C50B1"/>
    <w:rsid w:val="000C5434"/>
    <w:rsid w:val="000C62AF"/>
    <w:rsid w:val="000C6B6F"/>
    <w:rsid w:val="000C7B0C"/>
    <w:rsid w:val="000D0071"/>
    <w:rsid w:val="000D0A2B"/>
    <w:rsid w:val="000D1367"/>
    <w:rsid w:val="000D2342"/>
    <w:rsid w:val="000D2834"/>
    <w:rsid w:val="000D5002"/>
    <w:rsid w:val="000D5E51"/>
    <w:rsid w:val="000E0154"/>
    <w:rsid w:val="000E1043"/>
    <w:rsid w:val="000E148F"/>
    <w:rsid w:val="000E1C71"/>
    <w:rsid w:val="000E2D8D"/>
    <w:rsid w:val="000E47B6"/>
    <w:rsid w:val="000E4D73"/>
    <w:rsid w:val="000E4E8D"/>
    <w:rsid w:val="000E6129"/>
    <w:rsid w:val="000E6B9B"/>
    <w:rsid w:val="000F0F33"/>
    <w:rsid w:val="000F2DF5"/>
    <w:rsid w:val="000F2FFC"/>
    <w:rsid w:val="000F314A"/>
    <w:rsid w:val="000F3F52"/>
    <w:rsid w:val="000F4167"/>
    <w:rsid w:val="000F62F4"/>
    <w:rsid w:val="000F6AF4"/>
    <w:rsid w:val="000F6CC3"/>
    <w:rsid w:val="00100603"/>
    <w:rsid w:val="001006A1"/>
    <w:rsid w:val="00100703"/>
    <w:rsid w:val="0010099D"/>
    <w:rsid w:val="00100F92"/>
    <w:rsid w:val="00101815"/>
    <w:rsid w:val="00101916"/>
    <w:rsid w:val="0010212A"/>
    <w:rsid w:val="001022DD"/>
    <w:rsid w:val="00102498"/>
    <w:rsid w:val="00103C39"/>
    <w:rsid w:val="00103FD4"/>
    <w:rsid w:val="0010464B"/>
    <w:rsid w:val="00104C06"/>
    <w:rsid w:val="0010503B"/>
    <w:rsid w:val="00105820"/>
    <w:rsid w:val="00107722"/>
    <w:rsid w:val="00107E61"/>
    <w:rsid w:val="001118D3"/>
    <w:rsid w:val="00111AA1"/>
    <w:rsid w:val="001121CA"/>
    <w:rsid w:val="001121E0"/>
    <w:rsid w:val="001125D2"/>
    <w:rsid w:val="0011315A"/>
    <w:rsid w:val="00115193"/>
    <w:rsid w:val="00115424"/>
    <w:rsid w:val="00116450"/>
    <w:rsid w:val="00117909"/>
    <w:rsid w:val="00117E59"/>
    <w:rsid w:val="00120556"/>
    <w:rsid w:val="00121C91"/>
    <w:rsid w:val="00122E4D"/>
    <w:rsid w:val="00122E93"/>
    <w:rsid w:val="00127277"/>
    <w:rsid w:val="0012734B"/>
    <w:rsid w:val="00127366"/>
    <w:rsid w:val="001302EC"/>
    <w:rsid w:val="001302FC"/>
    <w:rsid w:val="001315A3"/>
    <w:rsid w:val="00133D08"/>
    <w:rsid w:val="00133FE9"/>
    <w:rsid w:val="00135398"/>
    <w:rsid w:val="001354D1"/>
    <w:rsid w:val="001362C1"/>
    <w:rsid w:val="00136ED3"/>
    <w:rsid w:val="00142128"/>
    <w:rsid w:val="00143147"/>
    <w:rsid w:val="00143847"/>
    <w:rsid w:val="00144121"/>
    <w:rsid w:val="00144269"/>
    <w:rsid w:val="00145773"/>
    <w:rsid w:val="00146D9C"/>
    <w:rsid w:val="00146E2E"/>
    <w:rsid w:val="00146FF7"/>
    <w:rsid w:val="00150689"/>
    <w:rsid w:val="00150D1C"/>
    <w:rsid w:val="00150FA3"/>
    <w:rsid w:val="00151E76"/>
    <w:rsid w:val="00151FC3"/>
    <w:rsid w:val="0015268D"/>
    <w:rsid w:val="00152768"/>
    <w:rsid w:val="00153636"/>
    <w:rsid w:val="001553E0"/>
    <w:rsid w:val="0015568C"/>
    <w:rsid w:val="00155E28"/>
    <w:rsid w:val="0015683E"/>
    <w:rsid w:val="00157729"/>
    <w:rsid w:val="00160ADC"/>
    <w:rsid w:val="0016140E"/>
    <w:rsid w:val="00162323"/>
    <w:rsid w:val="00163339"/>
    <w:rsid w:val="00164916"/>
    <w:rsid w:val="00164F7C"/>
    <w:rsid w:val="0016683F"/>
    <w:rsid w:val="00167D1A"/>
    <w:rsid w:val="00170796"/>
    <w:rsid w:val="001719DD"/>
    <w:rsid w:val="00172C4B"/>
    <w:rsid w:val="00173305"/>
    <w:rsid w:val="001739C9"/>
    <w:rsid w:val="00175F3F"/>
    <w:rsid w:val="00177029"/>
    <w:rsid w:val="00177AF0"/>
    <w:rsid w:val="00177C25"/>
    <w:rsid w:val="00181A89"/>
    <w:rsid w:val="00183199"/>
    <w:rsid w:val="001844CE"/>
    <w:rsid w:val="0018454F"/>
    <w:rsid w:val="00185383"/>
    <w:rsid w:val="00186733"/>
    <w:rsid w:val="00187224"/>
    <w:rsid w:val="001872EF"/>
    <w:rsid w:val="00187304"/>
    <w:rsid w:val="00190E0D"/>
    <w:rsid w:val="0019117C"/>
    <w:rsid w:val="00192C9F"/>
    <w:rsid w:val="00194360"/>
    <w:rsid w:val="00194F4B"/>
    <w:rsid w:val="00195833"/>
    <w:rsid w:val="0019593B"/>
    <w:rsid w:val="00195A3C"/>
    <w:rsid w:val="00195B66"/>
    <w:rsid w:val="00195BEA"/>
    <w:rsid w:val="00196E9B"/>
    <w:rsid w:val="0019772E"/>
    <w:rsid w:val="0019792D"/>
    <w:rsid w:val="001979B4"/>
    <w:rsid w:val="001A086A"/>
    <w:rsid w:val="001A08BE"/>
    <w:rsid w:val="001A0FF6"/>
    <w:rsid w:val="001A110A"/>
    <w:rsid w:val="001A149C"/>
    <w:rsid w:val="001A21E9"/>
    <w:rsid w:val="001A41B9"/>
    <w:rsid w:val="001A43E9"/>
    <w:rsid w:val="001A46AA"/>
    <w:rsid w:val="001A4CC5"/>
    <w:rsid w:val="001A52F3"/>
    <w:rsid w:val="001A6054"/>
    <w:rsid w:val="001A7092"/>
    <w:rsid w:val="001A71EF"/>
    <w:rsid w:val="001B114C"/>
    <w:rsid w:val="001B15CB"/>
    <w:rsid w:val="001B18DF"/>
    <w:rsid w:val="001B1DFF"/>
    <w:rsid w:val="001B2E8E"/>
    <w:rsid w:val="001B521F"/>
    <w:rsid w:val="001B530B"/>
    <w:rsid w:val="001B58E0"/>
    <w:rsid w:val="001B5A9A"/>
    <w:rsid w:val="001B696D"/>
    <w:rsid w:val="001B7863"/>
    <w:rsid w:val="001C0EAE"/>
    <w:rsid w:val="001C1179"/>
    <w:rsid w:val="001C25EC"/>
    <w:rsid w:val="001C30E0"/>
    <w:rsid w:val="001C3A6E"/>
    <w:rsid w:val="001C4325"/>
    <w:rsid w:val="001C45FA"/>
    <w:rsid w:val="001C578E"/>
    <w:rsid w:val="001C621D"/>
    <w:rsid w:val="001C62BB"/>
    <w:rsid w:val="001C6EC0"/>
    <w:rsid w:val="001C765E"/>
    <w:rsid w:val="001D15BD"/>
    <w:rsid w:val="001D1801"/>
    <w:rsid w:val="001D3AB6"/>
    <w:rsid w:val="001D4A8E"/>
    <w:rsid w:val="001D4D6B"/>
    <w:rsid w:val="001D555A"/>
    <w:rsid w:val="001D5B86"/>
    <w:rsid w:val="001D60D4"/>
    <w:rsid w:val="001D6FF1"/>
    <w:rsid w:val="001D7019"/>
    <w:rsid w:val="001D7EE0"/>
    <w:rsid w:val="001E0542"/>
    <w:rsid w:val="001E241E"/>
    <w:rsid w:val="001E2C60"/>
    <w:rsid w:val="001E2C7F"/>
    <w:rsid w:val="001E40B5"/>
    <w:rsid w:val="001E4767"/>
    <w:rsid w:val="001E488C"/>
    <w:rsid w:val="001E48F8"/>
    <w:rsid w:val="001E63BC"/>
    <w:rsid w:val="001E7CE6"/>
    <w:rsid w:val="001F1AF5"/>
    <w:rsid w:val="001F1F2A"/>
    <w:rsid w:val="001F2C35"/>
    <w:rsid w:val="001F44AF"/>
    <w:rsid w:val="001F4B3F"/>
    <w:rsid w:val="001F4C18"/>
    <w:rsid w:val="001F5566"/>
    <w:rsid w:val="001F5EF4"/>
    <w:rsid w:val="001F6356"/>
    <w:rsid w:val="001F6E4D"/>
    <w:rsid w:val="0020085E"/>
    <w:rsid w:val="00202E01"/>
    <w:rsid w:val="00203DF3"/>
    <w:rsid w:val="00204FEC"/>
    <w:rsid w:val="00205D45"/>
    <w:rsid w:val="002073E2"/>
    <w:rsid w:val="00210B0F"/>
    <w:rsid w:val="00211156"/>
    <w:rsid w:val="00211670"/>
    <w:rsid w:val="002126A3"/>
    <w:rsid w:val="00212B36"/>
    <w:rsid w:val="002139E4"/>
    <w:rsid w:val="00214C31"/>
    <w:rsid w:val="00215737"/>
    <w:rsid w:val="00216A9C"/>
    <w:rsid w:val="00216F82"/>
    <w:rsid w:val="00217698"/>
    <w:rsid w:val="00217AC3"/>
    <w:rsid w:val="0022007E"/>
    <w:rsid w:val="00220CE5"/>
    <w:rsid w:val="00222A80"/>
    <w:rsid w:val="00222E5E"/>
    <w:rsid w:val="002233E4"/>
    <w:rsid w:val="002236B1"/>
    <w:rsid w:val="002241FB"/>
    <w:rsid w:val="002249D3"/>
    <w:rsid w:val="00224EC0"/>
    <w:rsid w:val="00224FE9"/>
    <w:rsid w:val="0022536B"/>
    <w:rsid w:val="00226871"/>
    <w:rsid w:val="002271C9"/>
    <w:rsid w:val="00227C64"/>
    <w:rsid w:val="00230DF8"/>
    <w:rsid w:val="0023152D"/>
    <w:rsid w:val="00232404"/>
    <w:rsid w:val="002330FD"/>
    <w:rsid w:val="002337CF"/>
    <w:rsid w:val="0023477C"/>
    <w:rsid w:val="0023580B"/>
    <w:rsid w:val="002359E7"/>
    <w:rsid w:val="002359FA"/>
    <w:rsid w:val="00235A79"/>
    <w:rsid w:val="00235C17"/>
    <w:rsid w:val="00237637"/>
    <w:rsid w:val="002400E0"/>
    <w:rsid w:val="0024404A"/>
    <w:rsid w:val="0024488A"/>
    <w:rsid w:val="002451BF"/>
    <w:rsid w:val="00245D44"/>
    <w:rsid w:val="00250575"/>
    <w:rsid w:val="00250934"/>
    <w:rsid w:val="00251631"/>
    <w:rsid w:val="00251DEF"/>
    <w:rsid w:val="00253556"/>
    <w:rsid w:val="002556DD"/>
    <w:rsid w:val="00256BD1"/>
    <w:rsid w:val="002577FB"/>
    <w:rsid w:val="00263E64"/>
    <w:rsid w:val="002652AF"/>
    <w:rsid w:val="00265C19"/>
    <w:rsid w:val="00265DDA"/>
    <w:rsid w:val="00266DEF"/>
    <w:rsid w:val="0026700B"/>
    <w:rsid w:val="002677AB"/>
    <w:rsid w:val="0026793F"/>
    <w:rsid w:val="0027039F"/>
    <w:rsid w:val="00270D29"/>
    <w:rsid w:val="00271C0C"/>
    <w:rsid w:val="002729E2"/>
    <w:rsid w:val="00273B79"/>
    <w:rsid w:val="0027409F"/>
    <w:rsid w:val="00275FA3"/>
    <w:rsid w:val="0027788F"/>
    <w:rsid w:val="00277D8F"/>
    <w:rsid w:val="002815B6"/>
    <w:rsid w:val="0028364A"/>
    <w:rsid w:val="00283C3E"/>
    <w:rsid w:val="0028502E"/>
    <w:rsid w:val="00285376"/>
    <w:rsid w:val="00285C0B"/>
    <w:rsid w:val="00285E27"/>
    <w:rsid w:val="00286AA2"/>
    <w:rsid w:val="00286D47"/>
    <w:rsid w:val="0028793E"/>
    <w:rsid w:val="002907D1"/>
    <w:rsid w:val="00290C72"/>
    <w:rsid w:val="0029175B"/>
    <w:rsid w:val="00291820"/>
    <w:rsid w:val="0029195D"/>
    <w:rsid w:val="00292FD6"/>
    <w:rsid w:val="002947DD"/>
    <w:rsid w:val="00294DEB"/>
    <w:rsid w:val="002959A2"/>
    <w:rsid w:val="0029722B"/>
    <w:rsid w:val="00297CDF"/>
    <w:rsid w:val="00297D2F"/>
    <w:rsid w:val="002A0497"/>
    <w:rsid w:val="002A07C2"/>
    <w:rsid w:val="002A089D"/>
    <w:rsid w:val="002A2472"/>
    <w:rsid w:val="002A261D"/>
    <w:rsid w:val="002A2CCD"/>
    <w:rsid w:val="002A4349"/>
    <w:rsid w:val="002A4C34"/>
    <w:rsid w:val="002A4E16"/>
    <w:rsid w:val="002A5F6E"/>
    <w:rsid w:val="002A66AF"/>
    <w:rsid w:val="002A7F71"/>
    <w:rsid w:val="002B045D"/>
    <w:rsid w:val="002B0983"/>
    <w:rsid w:val="002B1A5D"/>
    <w:rsid w:val="002B2C9D"/>
    <w:rsid w:val="002B34CA"/>
    <w:rsid w:val="002B382A"/>
    <w:rsid w:val="002B4414"/>
    <w:rsid w:val="002B4589"/>
    <w:rsid w:val="002B4734"/>
    <w:rsid w:val="002B4DDE"/>
    <w:rsid w:val="002B5AE7"/>
    <w:rsid w:val="002B7038"/>
    <w:rsid w:val="002C027E"/>
    <w:rsid w:val="002C073A"/>
    <w:rsid w:val="002C0DE6"/>
    <w:rsid w:val="002C118F"/>
    <w:rsid w:val="002C3DDC"/>
    <w:rsid w:val="002C43EB"/>
    <w:rsid w:val="002C5CC2"/>
    <w:rsid w:val="002C5E25"/>
    <w:rsid w:val="002C60BE"/>
    <w:rsid w:val="002C6D5D"/>
    <w:rsid w:val="002C716F"/>
    <w:rsid w:val="002C74E3"/>
    <w:rsid w:val="002D244E"/>
    <w:rsid w:val="002D43C6"/>
    <w:rsid w:val="002D4A3B"/>
    <w:rsid w:val="002E018E"/>
    <w:rsid w:val="002E45FE"/>
    <w:rsid w:val="002E58BB"/>
    <w:rsid w:val="002E58C5"/>
    <w:rsid w:val="002E665C"/>
    <w:rsid w:val="002E70E1"/>
    <w:rsid w:val="002F0192"/>
    <w:rsid w:val="002F183C"/>
    <w:rsid w:val="002F241F"/>
    <w:rsid w:val="002F28B4"/>
    <w:rsid w:val="002F2A48"/>
    <w:rsid w:val="002F2B03"/>
    <w:rsid w:val="002F2D8F"/>
    <w:rsid w:val="002F2E72"/>
    <w:rsid w:val="002F3674"/>
    <w:rsid w:val="002F544F"/>
    <w:rsid w:val="002F61B9"/>
    <w:rsid w:val="002F6EF8"/>
    <w:rsid w:val="002F70EC"/>
    <w:rsid w:val="00301B30"/>
    <w:rsid w:val="0030282B"/>
    <w:rsid w:val="0030388B"/>
    <w:rsid w:val="00306475"/>
    <w:rsid w:val="003072D7"/>
    <w:rsid w:val="00307BC4"/>
    <w:rsid w:val="0031198B"/>
    <w:rsid w:val="00311F5D"/>
    <w:rsid w:val="00313830"/>
    <w:rsid w:val="00313DA6"/>
    <w:rsid w:val="00313ECB"/>
    <w:rsid w:val="003145C5"/>
    <w:rsid w:val="00314848"/>
    <w:rsid w:val="00314D3D"/>
    <w:rsid w:val="003151A8"/>
    <w:rsid w:val="00317623"/>
    <w:rsid w:val="0032051B"/>
    <w:rsid w:val="003205F9"/>
    <w:rsid w:val="00322118"/>
    <w:rsid w:val="00322EDC"/>
    <w:rsid w:val="00323EB3"/>
    <w:rsid w:val="003242FA"/>
    <w:rsid w:val="003249A3"/>
    <w:rsid w:val="00324F16"/>
    <w:rsid w:val="003259C5"/>
    <w:rsid w:val="00325BB0"/>
    <w:rsid w:val="003264B4"/>
    <w:rsid w:val="0032711D"/>
    <w:rsid w:val="0033248A"/>
    <w:rsid w:val="00332696"/>
    <w:rsid w:val="00333806"/>
    <w:rsid w:val="00333B9C"/>
    <w:rsid w:val="00333D37"/>
    <w:rsid w:val="00333E40"/>
    <w:rsid w:val="003345EB"/>
    <w:rsid w:val="00334AFD"/>
    <w:rsid w:val="00334CE0"/>
    <w:rsid w:val="00335F06"/>
    <w:rsid w:val="00335F5F"/>
    <w:rsid w:val="003367E9"/>
    <w:rsid w:val="003369F0"/>
    <w:rsid w:val="003372AF"/>
    <w:rsid w:val="003375E3"/>
    <w:rsid w:val="0034049D"/>
    <w:rsid w:val="0034171F"/>
    <w:rsid w:val="00341E2E"/>
    <w:rsid w:val="00342288"/>
    <w:rsid w:val="00342437"/>
    <w:rsid w:val="0034273E"/>
    <w:rsid w:val="00342AE6"/>
    <w:rsid w:val="00342D9A"/>
    <w:rsid w:val="00342DF8"/>
    <w:rsid w:val="00343AC7"/>
    <w:rsid w:val="00343C16"/>
    <w:rsid w:val="00343E79"/>
    <w:rsid w:val="00345C23"/>
    <w:rsid w:val="00346B38"/>
    <w:rsid w:val="0034726C"/>
    <w:rsid w:val="00347A30"/>
    <w:rsid w:val="00347CE3"/>
    <w:rsid w:val="003502DC"/>
    <w:rsid w:val="0035053D"/>
    <w:rsid w:val="003529AE"/>
    <w:rsid w:val="00353F7E"/>
    <w:rsid w:val="0035452F"/>
    <w:rsid w:val="00354818"/>
    <w:rsid w:val="00357C43"/>
    <w:rsid w:val="0036078A"/>
    <w:rsid w:val="00362807"/>
    <w:rsid w:val="00364F71"/>
    <w:rsid w:val="00366860"/>
    <w:rsid w:val="00367825"/>
    <w:rsid w:val="00370642"/>
    <w:rsid w:val="00370A56"/>
    <w:rsid w:val="00370D17"/>
    <w:rsid w:val="00370E8B"/>
    <w:rsid w:val="003720AC"/>
    <w:rsid w:val="003720FC"/>
    <w:rsid w:val="00372C70"/>
    <w:rsid w:val="00372CE9"/>
    <w:rsid w:val="003735B4"/>
    <w:rsid w:val="0037376C"/>
    <w:rsid w:val="00375223"/>
    <w:rsid w:val="0037590C"/>
    <w:rsid w:val="00376A70"/>
    <w:rsid w:val="00377049"/>
    <w:rsid w:val="00380FCF"/>
    <w:rsid w:val="00381519"/>
    <w:rsid w:val="00381A43"/>
    <w:rsid w:val="00382281"/>
    <w:rsid w:val="00383444"/>
    <w:rsid w:val="0038491E"/>
    <w:rsid w:val="0038552A"/>
    <w:rsid w:val="003859BF"/>
    <w:rsid w:val="00385A81"/>
    <w:rsid w:val="00386855"/>
    <w:rsid w:val="00386865"/>
    <w:rsid w:val="00390593"/>
    <w:rsid w:val="00390F24"/>
    <w:rsid w:val="0039193D"/>
    <w:rsid w:val="00394307"/>
    <w:rsid w:val="00395FAC"/>
    <w:rsid w:val="00396527"/>
    <w:rsid w:val="00396602"/>
    <w:rsid w:val="00396862"/>
    <w:rsid w:val="0039715F"/>
    <w:rsid w:val="00397781"/>
    <w:rsid w:val="0039782E"/>
    <w:rsid w:val="003A08F7"/>
    <w:rsid w:val="003A1180"/>
    <w:rsid w:val="003A3417"/>
    <w:rsid w:val="003A4805"/>
    <w:rsid w:val="003A605B"/>
    <w:rsid w:val="003A78D3"/>
    <w:rsid w:val="003B2A55"/>
    <w:rsid w:val="003B3129"/>
    <w:rsid w:val="003B3262"/>
    <w:rsid w:val="003B4038"/>
    <w:rsid w:val="003B4682"/>
    <w:rsid w:val="003B5E1A"/>
    <w:rsid w:val="003B651F"/>
    <w:rsid w:val="003B6599"/>
    <w:rsid w:val="003B7A46"/>
    <w:rsid w:val="003B7E01"/>
    <w:rsid w:val="003C11B8"/>
    <w:rsid w:val="003C2F64"/>
    <w:rsid w:val="003C31D6"/>
    <w:rsid w:val="003C385D"/>
    <w:rsid w:val="003C404C"/>
    <w:rsid w:val="003C5110"/>
    <w:rsid w:val="003C547F"/>
    <w:rsid w:val="003C6B61"/>
    <w:rsid w:val="003C7F3E"/>
    <w:rsid w:val="003D006A"/>
    <w:rsid w:val="003D1739"/>
    <w:rsid w:val="003D4133"/>
    <w:rsid w:val="003D51C9"/>
    <w:rsid w:val="003D5F65"/>
    <w:rsid w:val="003D6952"/>
    <w:rsid w:val="003E15A9"/>
    <w:rsid w:val="003E2094"/>
    <w:rsid w:val="003E27E0"/>
    <w:rsid w:val="003E4740"/>
    <w:rsid w:val="003E5146"/>
    <w:rsid w:val="003E541C"/>
    <w:rsid w:val="003E56F4"/>
    <w:rsid w:val="003E644E"/>
    <w:rsid w:val="003E6561"/>
    <w:rsid w:val="003F0E47"/>
    <w:rsid w:val="003F1E59"/>
    <w:rsid w:val="003F30DD"/>
    <w:rsid w:val="003F3B3D"/>
    <w:rsid w:val="003F4301"/>
    <w:rsid w:val="003F4DAC"/>
    <w:rsid w:val="003F5662"/>
    <w:rsid w:val="003F60DB"/>
    <w:rsid w:val="00403D26"/>
    <w:rsid w:val="0040413A"/>
    <w:rsid w:val="0040575B"/>
    <w:rsid w:val="0040642E"/>
    <w:rsid w:val="004069F1"/>
    <w:rsid w:val="004078F5"/>
    <w:rsid w:val="0040793D"/>
    <w:rsid w:val="00411DF4"/>
    <w:rsid w:val="00411E95"/>
    <w:rsid w:val="004130A9"/>
    <w:rsid w:val="00413C42"/>
    <w:rsid w:val="0041462C"/>
    <w:rsid w:val="00415568"/>
    <w:rsid w:val="004163DC"/>
    <w:rsid w:val="00416F45"/>
    <w:rsid w:val="00417AEC"/>
    <w:rsid w:val="00420932"/>
    <w:rsid w:val="004219C8"/>
    <w:rsid w:val="00421F2A"/>
    <w:rsid w:val="004233D2"/>
    <w:rsid w:val="004234D8"/>
    <w:rsid w:val="00424A0D"/>
    <w:rsid w:val="00426270"/>
    <w:rsid w:val="0042642E"/>
    <w:rsid w:val="004266C0"/>
    <w:rsid w:val="00426E01"/>
    <w:rsid w:val="00426EA0"/>
    <w:rsid w:val="00430374"/>
    <w:rsid w:val="00431270"/>
    <w:rsid w:val="00431E44"/>
    <w:rsid w:val="004326A7"/>
    <w:rsid w:val="0043457A"/>
    <w:rsid w:val="00435DB8"/>
    <w:rsid w:val="00436C6F"/>
    <w:rsid w:val="0044095F"/>
    <w:rsid w:val="00441FB3"/>
    <w:rsid w:val="00442264"/>
    <w:rsid w:val="0044335B"/>
    <w:rsid w:val="00443C24"/>
    <w:rsid w:val="00444B18"/>
    <w:rsid w:val="00447247"/>
    <w:rsid w:val="00447941"/>
    <w:rsid w:val="004507B1"/>
    <w:rsid w:val="0045147F"/>
    <w:rsid w:val="00451E7B"/>
    <w:rsid w:val="00451F1D"/>
    <w:rsid w:val="00452353"/>
    <w:rsid w:val="00453163"/>
    <w:rsid w:val="00454624"/>
    <w:rsid w:val="00454BA9"/>
    <w:rsid w:val="004563D3"/>
    <w:rsid w:val="00456C82"/>
    <w:rsid w:val="00457C5B"/>
    <w:rsid w:val="00460074"/>
    <w:rsid w:val="00460EE2"/>
    <w:rsid w:val="004616CA"/>
    <w:rsid w:val="00462068"/>
    <w:rsid w:val="004623CD"/>
    <w:rsid w:val="00462A3F"/>
    <w:rsid w:val="00464A1A"/>
    <w:rsid w:val="00465272"/>
    <w:rsid w:val="0046549F"/>
    <w:rsid w:val="004657C8"/>
    <w:rsid w:val="00466BA9"/>
    <w:rsid w:val="00466DA8"/>
    <w:rsid w:val="00467773"/>
    <w:rsid w:val="00471236"/>
    <w:rsid w:val="00472E3F"/>
    <w:rsid w:val="00472E5D"/>
    <w:rsid w:val="00472F79"/>
    <w:rsid w:val="00473883"/>
    <w:rsid w:val="0047489A"/>
    <w:rsid w:val="00474D7A"/>
    <w:rsid w:val="004802B6"/>
    <w:rsid w:val="00480621"/>
    <w:rsid w:val="00480705"/>
    <w:rsid w:val="00481CCD"/>
    <w:rsid w:val="00483A33"/>
    <w:rsid w:val="00484551"/>
    <w:rsid w:val="0048538B"/>
    <w:rsid w:val="00485586"/>
    <w:rsid w:val="004867B0"/>
    <w:rsid w:val="00486C6F"/>
    <w:rsid w:val="00486D52"/>
    <w:rsid w:val="00487959"/>
    <w:rsid w:val="00490080"/>
    <w:rsid w:val="00490923"/>
    <w:rsid w:val="00490E4A"/>
    <w:rsid w:val="00492551"/>
    <w:rsid w:val="00493A9F"/>
    <w:rsid w:val="00494155"/>
    <w:rsid w:val="00495691"/>
    <w:rsid w:val="004A034E"/>
    <w:rsid w:val="004A1510"/>
    <w:rsid w:val="004A262B"/>
    <w:rsid w:val="004A26A3"/>
    <w:rsid w:val="004A2975"/>
    <w:rsid w:val="004A301D"/>
    <w:rsid w:val="004A3C7C"/>
    <w:rsid w:val="004A3FDC"/>
    <w:rsid w:val="004A7B9D"/>
    <w:rsid w:val="004B0039"/>
    <w:rsid w:val="004B0DF3"/>
    <w:rsid w:val="004B12FA"/>
    <w:rsid w:val="004B2AEA"/>
    <w:rsid w:val="004B2B28"/>
    <w:rsid w:val="004B358B"/>
    <w:rsid w:val="004B3947"/>
    <w:rsid w:val="004B40B3"/>
    <w:rsid w:val="004B44F0"/>
    <w:rsid w:val="004B4826"/>
    <w:rsid w:val="004B608C"/>
    <w:rsid w:val="004B670F"/>
    <w:rsid w:val="004B6C0E"/>
    <w:rsid w:val="004B7B28"/>
    <w:rsid w:val="004C110E"/>
    <w:rsid w:val="004C13BE"/>
    <w:rsid w:val="004C1710"/>
    <w:rsid w:val="004C17E0"/>
    <w:rsid w:val="004C226B"/>
    <w:rsid w:val="004C2C32"/>
    <w:rsid w:val="004C39D4"/>
    <w:rsid w:val="004C4E44"/>
    <w:rsid w:val="004C79B8"/>
    <w:rsid w:val="004D0CBC"/>
    <w:rsid w:val="004D3D70"/>
    <w:rsid w:val="004D4FD2"/>
    <w:rsid w:val="004D50C4"/>
    <w:rsid w:val="004D5426"/>
    <w:rsid w:val="004D69E3"/>
    <w:rsid w:val="004E124F"/>
    <w:rsid w:val="004E1E85"/>
    <w:rsid w:val="004E2C8C"/>
    <w:rsid w:val="004E2F63"/>
    <w:rsid w:val="004E3401"/>
    <w:rsid w:val="004E5AF1"/>
    <w:rsid w:val="004E6134"/>
    <w:rsid w:val="004E63B1"/>
    <w:rsid w:val="004E70CF"/>
    <w:rsid w:val="004E7A00"/>
    <w:rsid w:val="004F0F0A"/>
    <w:rsid w:val="004F2084"/>
    <w:rsid w:val="004F22C5"/>
    <w:rsid w:val="004F2728"/>
    <w:rsid w:val="004F41F1"/>
    <w:rsid w:val="004F437A"/>
    <w:rsid w:val="004F47D7"/>
    <w:rsid w:val="004F59E1"/>
    <w:rsid w:val="004F6998"/>
    <w:rsid w:val="004F6A4D"/>
    <w:rsid w:val="004F6C8A"/>
    <w:rsid w:val="004F7084"/>
    <w:rsid w:val="0050015F"/>
    <w:rsid w:val="00500FB4"/>
    <w:rsid w:val="005020C5"/>
    <w:rsid w:val="00502BAD"/>
    <w:rsid w:val="00503638"/>
    <w:rsid w:val="00505493"/>
    <w:rsid w:val="005055A5"/>
    <w:rsid w:val="005061A9"/>
    <w:rsid w:val="00506BFB"/>
    <w:rsid w:val="00507257"/>
    <w:rsid w:val="005072CA"/>
    <w:rsid w:val="00507C84"/>
    <w:rsid w:val="00511123"/>
    <w:rsid w:val="00511A17"/>
    <w:rsid w:val="0051351E"/>
    <w:rsid w:val="0051392A"/>
    <w:rsid w:val="00513D97"/>
    <w:rsid w:val="00515487"/>
    <w:rsid w:val="005164E6"/>
    <w:rsid w:val="0051682E"/>
    <w:rsid w:val="00516F94"/>
    <w:rsid w:val="005172E7"/>
    <w:rsid w:val="005172F0"/>
    <w:rsid w:val="00520E25"/>
    <w:rsid w:val="0052172C"/>
    <w:rsid w:val="005228E0"/>
    <w:rsid w:val="00523250"/>
    <w:rsid w:val="00523616"/>
    <w:rsid w:val="0052383D"/>
    <w:rsid w:val="00524488"/>
    <w:rsid w:val="005278A6"/>
    <w:rsid w:val="0053159F"/>
    <w:rsid w:val="00531E41"/>
    <w:rsid w:val="00532345"/>
    <w:rsid w:val="00532D60"/>
    <w:rsid w:val="00532E86"/>
    <w:rsid w:val="00533A63"/>
    <w:rsid w:val="00534CAE"/>
    <w:rsid w:val="00535814"/>
    <w:rsid w:val="00535E82"/>
    <w:rsid w:val="00540552"/>
    <w:rsid w:val="00550302"/>
    <w:rsid w:val="00550386"/>
    <w:rsid w:val="00550752"/>
    <w:rsid w:val="00550BD4"/>
    <w:rsid w:val="0055125D"/>
    <w:rsid w:val="005514CB"/>
    <w:rsid w:val="00552A07"/>
    <w:rsid w:val="0055341C"/>
    <w:rsid w:val="00553F61"/>
    <w:rsid w:val="00554183"/>
    <w:rsid w:val="00555780"/>
    <w:rsid w:val="00556476"/>
    <w:rsid w:val="00556A75"/>
    <w:rsid w:val="00556D7B"/>
    <w:rsid w:val="00557C18"/>
    <w:rsid w:val="00557EC5"/>
    <w:rsid w:val="005605AA"/>
    <w:rsid w:val="00560A5C"/>
    <w:rsid w:val="00561670"/>
    <w:rsid w:val="00561F2B"/>
    <w:rsid w:val="005622C4"/>
    <w:rsid w:val="005628B5"/>
    <w:rsid w:val="0056446B"/>
    <w:rsid w:val="00565DD1"/>
    <w:rsid w:val="00565F55"/>
    <w:rsid w:val="005667EF"/>
    <w:rsid w:val="005671B2"/>
    <w:rsid w:val="005672D5"/>
    <w:rsid w:val="00570D1D"/>
    <w:rsid w:val="00570DE7"/>
    <w:rsid w:val="00571676"/>
    <w:rsid w:val="00572675"/>
    <w:rsid w:val="005738E7"/>
    <w:rsid w:val="005766C3"/>
    <w:rsid w:val="0057783C"/>
    <w:rsid w:val="00580271"/>
    <w:rsid w:val="00580A16"/>
    <w:rsid w:val="00580C46"/>
    <w:rsid w:val="005844D5"/>
    <w:rsid w:val="005845AD"/>
    <w:rsid w:val="00584AD6"/>
    <w:rsid w:val="00585A30"/>
    <w:rsid w:val="00587A2B"/>
    <w:rsid w:val="00590BBB"/>
    <w:rsid w:val="00590DF4"/>
    <w:rsid w:val="00590FE4"/>
    <w:rsid w:val="00592D23"/>
    <w:rsid w:val="00593017"/>
    <w:rsid w:val="00593D92"/>
    <w:rsid w:val="00594A81"/>
    <w:rsid w:val="005953ED"/>
    <w:rsid w:val="005958A2"/>
    <w:rsid w:val="005A133A"/>
    <w:rsid w:val="005A178A"/>
    <w:rsid w:val="005A4D20"/>
    <w:rsid w:val="005A629A"/>
    <w:rsid w:val="005A7645"/>
    <w:rsid w:val="005A7701"/>
    <w:rsid w:val="005B0C8C"/>
    <w:rsid w:val="005B1577"/>
    <w:rsid w:val="005B1E93"/>
    <w:rsid w:val="005B3021"/>
    <w:rsid w:val="005B3D5C"/>
    <w:rsid w:val="005B461D"/>
    <w:rsid w:val="005B4943"/>
    <w:rsid w:val="005B4F31"/>
    <w:rsid w:val="005B5334"/>
    <w:rsid w:val="005B59D8"/>
    <w:rsid w:val="005B5E2C"/>
    <w:rsid w:val="005B6139"/>
    <w:rsid w:val="005B7506"/>
    <w:rsid w:val="005C0885"/>
    <w:rsid w:val="005C0D3A"/>
    <w:rsid w:val="005C17F2"/>
    <w:rsid w:val="005C27E6"/>
    <w:rsid w:val="005C3A94"/>
    <w:rsid w:val="005C3CF7"/>
    <w:rsid w:val="005C4647"/>
    <w:rsid w:val="005C4F48"/>
    <w:rsid w:val="005C62F1"/>
    <w:rsid w:val="005E07D9"/>
    <w:rsid w:val="005E0DAC"/>
    <w:rsid w:val="005E2E2C"/>
    <w:rsid w:val="005E3351"/>
    <w:rsid w:val="005E348A"/>
    <w:rsid w:val="005E45C1"/>
    <w:rsid w:val="005E50AA"/>
    <w:rsid w:val="005E5C89"/>
    <w:rsid w:val="005E6418"/>
    <w:rsid w:val="005E6A42"/>
    <w:rsid w:val="005E6B66"/>
    <w:rsid w:val="005E6DE2"/>
    <w:rsid w:val="005E6F4C"/>
    <w:rsid w:val="005E721C"/>
    <w:rsid w:val="005E7262"/>
    <w:rsid w:val="005E7EA6"/>
    <w:rsid w:val="005F00CF"/>
    <w:rsid w:val="005F1286"/>
    <w:rsid w:val="005F1D2F"/>
    <w:rsid w:val="005F215D"/>
    <w:rsid w:val="005F24AD"/>
    <w:rsid w:val="005F26CB"/>
    <w:rsid w:val="005F4621"/>
    <w:rsid w:val="005F4B28"/>
    <w:rsid w:val="005F4B48"/>
    <w:rsid w:val="005F4D92"/>
    <w:rsid w:val="005F6326"/>
    <w:rsid w:val="005F6F2A"/>
    <w:rsid w:val="005F70EC"/>
    <w:rsid w:val="005F779A"/>
    <w:rsid w:val="005F78F8"/>
    <w:rsid w:val="00600164"/>
    <w:rsid w:val="0060033D"/>
    <w:rsid w:val="006025A4"/>
    <w:rsid w:val="00603215"/>
    <w:rsid w:val="00603AC0"/>
    <w:rsid w:val="0060514E"/>
    <w:rsid w:val="00605876"/>
    <w:rsid w:val="006059B6"/>
    <w:rsid w:val="00607453"/>
    <w:rsid w:val="00607546"/>
    <w:rsid w:val="00611DBE"/>
    <w:rsid w:val="00612AD1"/>
    <w:rsid w:val="00612BAA"/>
    <w:rsid w:val="00613BA8"/>
    <w:rsid w:val="006153B1"/>
    <w:rsid w:val="006157BE"/>
    <w:rsid w:val="0061584B"/>
    <w:rsid w:val="006160F4"/>
    <w:rsid w:val="006168F3"/>
    <w:rsid w:val="00620A37"/>
    <w:rsid w:val="00620F5F"/>
    <w:rsid w:val="006211DD"/>
    <w:rsid w:val="006227FB"/>
    <w:rsid w:val="0062334A"/>
    <w:rsid w:val="00623A89"/>
    <w:rsid w:val="00623CE1"/>
    <w:rsid w:val="00623DF3"/>
    <w:rsid w:val="00624866"/>
    <w:rsid w:val="00624D57"/>
    <w:rsid w:val="00626FA1"/>
    <w:rsid w:val="00631A42"/>
    <w:rsid w:val="0063344E"/>
    <w:rsid w:val="006334C0"/>
    <w:rsid w:val="00635405"/>
    <w:rsid w:val="0063604A"/>
    <w:rsid w:val="0063615F"/>
    <w:rsid w:val="00636616"/>
    <w:rsid w:val="006375CB"/>
    <w:rsid w:val="00637AFA"/>
    <w:rsid w:val="00640AA9"/>
    <w:rsid w:val="00641028"/>
    <w:rsid w:val="006431BD"/>
    <w:rsid w:val="00644172"/>
    <w:rsid w:val="00644895"/>
    <w:rsid w:val="00645244"/>
    <w:rsid w:val="00646698"/>
    <w:rsid w:val="0064764A"/>
    <w:rsid w:val="006479A1"/>
    <w:rsid w:val="00650C13"/>
    <w:rsid w:val="006519AC"/>
    <w:rsid w:val="006535C8"/>
    <w:rsid w:val="006549FD"/>
    <w:rsid w:val="00654C91"/>
    <w:rsid w:val="00654EA0"/>
    <w:rsid w:val="00655103"/>
    <w:rsid w:val="00655E16"/>
    <w:rsid w:val="00656E57"/>
    <w:rsid w:val="006571C0"/>
    <w:rsid w:val="0065743D"/>
    <w:rsid w:val="00657B58"/>
    <w:rsid w:val="00657E5F"/>
    <w:rsid w:val="00661695"/>
    <w:rsid w:val="00661C76"/>
    <w:rsid w:val="00661E6F"/>
    <w:rsid w:val="0066373C"/>
    <w:rsid w:val="006642BD"/>
    <w:rsid w:val="00664AD1"/>
    <w:rsid w:val="006656A3"/>
    <w:rsid w:val="00665917"/>
    <w:rsid w:val="00665B2C"/>
    <w:rsid w:val="006664AF"/>
    <w:rsid w:val="006670B1"/>
    <w:rsid w:val="0066787F"/>
    <w:rsid w:val="006707AF"/>
    <w:rsid w:val="00670BEC"/>
    <w:rsid w:val="00672125"/>
    <w:rsid w:val="00672472"/>
    <w:rsid w:val="00672955"/>
    <w:rsid w:val="00672D0F"/>
    <w:rsid w:val="00673187"/>
    <w:rsid w:val="006733B4"/>
    <w:rsid w:val="006735C4"/>
    <w:rsid w:val="00673F5C"/>
    <w:rsid w:val="00675227"/>
    <w:rsid w:val="0067564E"/>
    <w:rsid w:val="006767EA"/>
    <w:rsid w:val="0067702A"/>
    <w:rsid w:val="0067725B"/>
    <w:rsid w:val="006775D1"/>
    <w:rsid w:val="00677AC0"/>
    <w:rsid w:val="00681052"/>
    <w:rsid w:val="00681B1B"/>
    <w:rsid w:val="00682126"/>
    <w:rsid w:val="00682BA0"/>
    <w:rsid w:val="00684B8B"/>
    <w:rsid w:val="006877CA"/>
    <w:rsid w:val="00687ABA"/>
    <w:rsid w:val="00687DDA"/>
    <w:rsid w:val="00692F00"/>
    <w:rsid w:val="006931B3"/>
    <w:rsid w:val="00693407"/>
    <w:rsid w:val="00693600"/>
    <w:rsid w:val="00693693"/>
    <w:rsid w:val="00694B01"/>
    <w:rsid w:val="00694E96"/>
    <w:rsid w:val="00695608"/>
    <w:rsid w:val="00695A4B"/>
    <w:rsid w:val="006A04A3"/>
    <w:rsid w:val="006A0FF9"/>
    <w:rsid w:val="006A4749"/>
    <w:rsid w:val="006B2389"/>
    <w:rsid w:val="006B23ED"/>
    <w:rsid w:val="006B2868"/>
    <w:rsid w:val="006B2A74"/>
    <w:rsid w:val="006B2DAC"/>
    <w:rsid w:val="006B3734"/>
    <w:rsid w:val="006B3D97"/>
    <w:rsid w:val="006B4464"/>
    <w:rsid w:val="006B58ED"/>
    <w:rsid w:val="006B64FF"/>
    <w:rsid w:val="006B66CD"/>
    <w:rsid w:val="006B77FE"/>
    <w:rsid w:val="006B7BEE"/>
    <w:rsid w:val="006C0AF2"/>
    <w:rsid w:val="006C141B"/>
    <w:rsid w:val="006C18E1"/>
    <w:rsid w:val="006C1C53"/>
    <w:rsid w:val="006C1EA3"/>
    <w:rsid w:val="006C3FFA"/>
    <w:rsid w:val="006C4335"/>
    <w:rsid w:val="006C4528"/>
    <w:rsid w:val="006C4CFA"/>
    <w:rsid w:val="006C5813"/>
    <w:rsid w:val="006C5A4D"/>
    <w:rsid w:val="006C5EFE"/>
    <w:rsid w:val="006C6A18"/>
    <w:rsid w:val="006C6DD7"/>
    <w:rsid w:val="006C7546"/>
    <w:rsid w:val="006D283F"/>
    <w:rsid w:val="006D3126"/>
    <w:rsid w:val="006D5401"/>
    <w:rsid w:val="006E1FA6"/>
    <w:rsid w:val="006E2C10"/>
    <w:rsid w:val="006E5746"/>
    <w:rsid w:val="006E7C10"/>
    <w:rsid w:val="006E7E68"/>
    <w:rsid w:val="006F1C3F"/>
    <w:rsid w:val="006F2732"/>
    <w:rsid w:val="006F3395"/>
    <w:rsid w:val="006F3415"/>
    <w:rsid w:val="006F3A5C"/>
    <w:rsid w:val="006F454B"/>
    <w:rsid w:val="006F485E"/>
    <w:rsid w:val="006F4EA6"/>
    <w:rsid w:val="006F675F"/>
    <w:rsid w:val="006F6A96"/>
    <w:rsid w:val="006F7436"/>
    <w:rsid w:val="006F7DF1"/>
    <w:rsid w:val="0070026C"/>
    <w:rsid w:val="007003E1"/>
    <w:rsid w:val="00700999"/>
    <w:rsid w:val="00703B81"/>
    <w:rsid w:val="00704579"/>
    <w:rsid w:val="007051DD"/>
    <w:rsid w:val="007054D0"/>
    <w:rsid w:val="007058D9"/>
    <w:rsid w:val="00705F43"/>
    <w:rsid w:val="00706FB5"/>
    <w:rsid w:val="0070747B"/>
    <w:rsid w:val="0070749A"/>
    <w:rsid w:val="007101C0"/>
    <w:rsid w:val="007110D6"/>
    <w:rsid w:val="007126F2"/>
    <w:rsid w:val="00712AC4"/>
    <w:rsid w:val="00713810"/>
    <w:rsid w:val="00713FDC"/>
    <w:rsid w:val="00714879"/>
    <w:rsid w:val="00716517"/>
    <w:rsid w:val="007167FB"/>
    <w:rsid w:val="00717329"/>
    <w:rsid w:val="00717A33"/>
    <w:rsid w:val="00717F01"/>
    <w:rsid w:val="0072249C"/>
    <w:rsid w:val="00723554"/>
    <w:rsid w:val="00725AA2"/>
    <w:rsid w:val="007264AA"/>
    <w:rsid w:val="0072654A"/>
    <w:rsid w:val="007267EA"/>
    <w:rsid w:val="00726B7D"/>
    <w:rsid w:val="00727310"/>
    <w:rsid w:val="00731136"/>
    <w:rsid w:val="00731450"/>
    <w:rsid w:val="00731599"/>
    <w:rsid w:val="0073159C"/>
    <w:rsid w:val="00731909"/>
    <w:rsid w:val="007319EA"/>
    <w:rsid w:val="007331A0"/>
    <w:rsid w:val="00733731"/>
    <w:rsid w:val="00734CA7"/>
    <w:rsid w:val="007354B3"/>
    <w:rsid w:val="00735680"/>
    <w:rsid w:val="00735E99"/>
    <w:rsid w:val="00740264"/>
    <w:rsid w:val="007405B1"/>
    <w:rsid w:val="007426AA"/>
    <w:rsid w:val="00742B71"/>
    <w:rsid w:val="007431F4"/>
    <w:rsid w:val="00743514"/>
    <w:rsid w:val="007439EA"/>
    <w:rsid w:val="00743CFA"/>
    <w:rsid w:val="00744B27"/>
    <w:rsid w:val="00744F21"/>
    <w:rsid w:val="00746039"/>
    <w:rsid w:val="00746610"/>
    <w:rsid w:val="007467E7"/>
    <w:rsid w:val="00746B2C"/>
    <w:rsid w:val="00747454"/>
    <w:rsid w:val="00747FE2"/>
    <w:rsid w:val="00750B82"/>
    <w:rsid w:val="00751324"/>
    <w:rsid w:val="00751C36"/>
    <w:rsid w:val="0075237D"/>
    <w:rsid w:val="00752D29"/>
    <w:rsid w:val="00753258"/>
    <w:rsid w:val="00754144"/>
    <w:rsid w:val="00754422"/>
    <w:rsid w:val="0075443E"/>
    <w:rsid w:val="00755D96"/>
    <w:rsid w:val="00755FFB"/>
    <w:rsid w:val="00756CFB"/>
    <w:rsid w:val="00757907"/>
    <w:rsid w:val="00757E9B"/>
    <w:rsid w:val="007618E9"/>
    <w:rsid w:val="00761974"/>
    <w:rsid w:val="00762444"/>
    <w:rsid w:val="007628C4"/>
    <w:rsid w:val="00762C1D"/>
    <w:rsid w:val="00762C8A"/>
    <w:rsid w:val="00762FEC"/>
    <w:rsid w:val="007637F3"/>
    <w:rsid w:val="00764D59"/>
    <w:rsid w:val="00765392"/>
    <w:rsid w:val="00765D0D"/>
    <w:rsid w:val="00766B4E"/>
    <w:rsid w:val="0077052D"/>
    <w:rsid w:val="0077149B"/>
    <w:rsid w:val="00771A4F"/>
    <w:rsid w:val="007727BE"/>
    <w:rsid w:val="00773469"/>
    <w:rsid w:val="0077358A"/>
    <w:rsid w:val="007744B5"/>
    <w:rsid w:val="00774A21"/>
    <w:rsid w:val="00774ED8"/>
    <w:rsid w:val="00775AC5"/>
    <w:rsid w:val="0077662C"/>
    <w:rsid w:val="007821B1"/>
    <w:rsid w:val="007830C3"/>
    <w:rsid w:val="00784281"/>
    <w:rsid w:val="00784815"/>
    <w:rsid w:val="00785B6E"/>
    <w:rsid w:val="00785CBD"/>
    <w:rsid w:val="00785D5B"/>
    <w:rsid w:val="00786949"/>
    <w:rsid w:val="00787455"/>
    <w:rsid w:val="007900B3"/>
    <w:rsid w:val="00790115"/>
    <w:rsid w:val="00791D83"/>
    <w:rsid w:val="0079296A"/>
    <w:rsid w:val="00793323"/>
    <w:rsid w:val="00794191"/>
    <w:rsid w:val="00794261"/>
    <w:rsid w:val="007949DB"/>
    <w:rsid w:val="00795563"/>
    <w:rsid w:val="00795721"/>
    <w:rsid w:val="00795C37"/>
    <w:rsid w:val="007A0831"/>
    <w:rsid w:val="007A0C9E"/>
    <w:rsid w:val="007A196C"/>
    <w:rsid w:val="007A2685"/>
    <w:rsid w:val="007A2AA3"/>
    <w:rsid w:val="007A35E0"/>
    <w:rsid w:val="007A47B5"/>
    <w:rsid w:val="007A60D3"/>
    <w:rsid w:val="007B1723"/>
    <w:rsid w:val="007B1CEC"/>
    <w:rsid w:val="007B405C"/>
    <w:rsid w:val="007B44FC"/>
    <w:rsid w:val="007B4573"/>
    <w:rsid w:val="007C032C"/>
    <w:rsid w:val="007C03C1"/>
    <w:rsid w:val="007C1FE3"/>
    <w:rsid w:val="007C38B2"/>
    <w:rsid w:val="007C3A90"/>
    <w:rsid w:val="007C4954"/>
    <w:rsid w:val="007C5827"/>
    <w:rsid w:val="007C5944"/>
    <w:rsid w:val="007C59C9"/>
    <w:rsid w:val="007C6C90"/>
    <w:rsid w:val="007C72F4"/>
    <w:rsid w:val="007C7526"/>
    <w:rsid w:val="007C7763"/>
    <w:rsid w:val="007C7A61"/>
    <w:rsid w:val="007C7CC8"/>
    <w:rsid w:val="007C7D93"/>
    <w:rsid w:val="007D015D"/>
    <w:rsid w:val="007D0CB0"/>
    <w:rsid w:val="007D126C"/>
    <w:rsid w:val="007D16EF"/>
    <w:rsid w:val="007D18B2"/>
    <w:rsid w:val="007D2174"/>
    <w:rsid w:val="007D4F4D"/>
    <w:rsid w:val="007D5C88"/>
    <w:rsid w:val="007D6BEE"/>
    <w:rsid w:val="007D6DC1"/>
    <w:rsid w:val="007E00DB"/>
    <w:rsid w:val="007E041C"/>
    <w:rsid w:val="007E1AC1"/>
    <w:rsid w:val="007E2B93"/>
    <w:rsid w:val="007E2FA3"/>
    <w:rsid w:val="007E3304"/>
    <w:rsid w:val="007E3768"/>
    <w:rsid w:val="007E5115"/>
    <w:rsid w:val="007E5AAA"/>
    <w:rsid w:val="007E7A67"/>
    <w:rsid w:val="007E7E14"/>
    <w:rsid w:val="007F0CCB"/>
    <w:rsid w:val="007F1D51"/>
    <w:rsid w:val="007F1F2F"/>
    <w:rsid w:val="007F2AF4"/>
    <w:rsid w:val="007F3992"/>
    <w:rsid w:val="007F5C8E"/>
    <w:rsid w:val="0080035E"/>
    <w:rsid w:val="008006FB"/>
    <w:rsid w:val="0080203E"/>
    <w:rsid w:val="00802A80"/>
    <w:rsid w:val="008036FD"/>
    <w:rsid w:val="00803C07"/>
    <w:rsid w:val="00805C35"/>
    <w:rsid w:val="00805E15"/>
    <w:rsid w:val="008063FD"/>
    <w:rsid w:val="008069C7"/>
    <w:rsid w:val="00807768"/>
    <w:rsid w:val="0081246B"/>
    <w:rsid w:val="008160C0"/>
    <w:rsid w:val="0081690B"/>
    <w:rsid w:val="00820EB6"/>
    <w:rsid w:val="00821F95"/>
    <w:rsid w:val="0082439B"/>
    <w:rsid w:val="00824B9C"/>
    <w:rsid w:val="008255AD"/>
    <w:rsid w:val="008276BB"/>
    <w:rsid w:val="00827F25"/>
    <w:rsid w:val="00830171"/>
    <w:rsid w:val="00831B8C"/>
    <w:rsid w:val="0083341C"/>
    <w:rsid w:val="00833550"/>
    <w:rsid w:val="00833AA7"/>
    <w:rsid w:val="00834C28"/>
    <w:rsid w:val="00836819"/>
    <w:rsid w:val="00840E59"/>
    <w:rsid w:val="00840E9C"/>
    <w:rsid w:val="00841049"/>
    <w:rsid w:val="00841E91"/>
    <w:rsid w:val="00842475"/>
    <w:rsid w:val="00842DCC"/>
    <w:rsid w:val="008457D7"/>
    <w:rsid w:val="0085003E"/>
    <w:rsid w:val="00850267"/>
    <w:rsid w:val="00851F00"/>
    <w:rsid w:val="00852CA1"/>
    <w:rsid w:val="008561CC"/>
    <w:rsid w:val="00857FCE"/>
    <w:rsid w:val="00860B64"/>
    <w:rsid w:val="0086129E"/>
    <w:rsid w:val="008619A1"/>
    <w:rsid w:val="00862116"/>
    <w:rsid w:val="00862B71"/>
    <w:rsid w:val="008639FA"/>
    <w:rsid w:val="00863B46"/>
    <w:rsid w:val="00864249"/>
    <w:rsid w:val="00864324"/>
    <w:rsid w:val="008645A4"/>
    <w:rsid w:val="008654C5"/>
    <w:rsid w:val="00865E90"/>
    <w:rsid w:val="008665DD"/>
    <w:rsid w:val="008678AD"/>
    <w:rsid w:val="008714AE"/>
    <w:rsid w:val="008716E0"/>
    <w:rsid w:val="00872013"/>
    <w:rsid w:val="008728EA"/>
    <w:rsid w:val="008739F0"/>
    <w:rsid w:val="00875392"/>
    <w:rsid w:val="00875405"/>
    <w:rsid w:val="00875796"/>
    <w:rsid w:val="00876A98"/>
    <w:rsid w:val="008827D5"/>
    <w:rsid w:val="00883413"/>
    <w:rsid w:val="00884ECC"/>
    <w:rsid w:val="00886BD9"/>
    <w:rsid w:val="00886D4B"/>
    <w:rsid w:val="008879D5"/>
    <w:rsid w:val="00887EDB"/>
    <w:rsid w:val="0089021B"/>
    <w:rsid w:val="0089070D"/>
    <w:rsid w:val="0089130F"/>
    <w:rsid w:val="00892E87"/>
    <w:rsid w:val="00893EA4"/>
    <w:rsid w:val="00893FB2"/>
    <w:rsid w:val="008968CF"/>
    <w:rsid w:val="0089771B"/>
    <w:rsid w:val="00897E46"/>
    <w:rsid w:val="008A12FC"/>
    <w:rsid w:val="008A13CD"/>
    <w:rsid w:val="008A16DB"/>
    <w:rsid w:val="008A2A2E"/>
    <w:rsid w:val="008A2E2B"/>
    <w:rsid w:val="008A47E7"/>
    <w:rsid w:val="008A5895"/>
    <w:rsid w:val="008A7255"/>
    <w:rsid w:val="008A7F64"/>
    <w:rsid w:val="008B13B7"/>
    <w:rsid w:val="008B1766"/>
    <w:rsid w:val="008B2CE5"/>
    <w:rsid w:val="008B2F4E"/>
    <w:rsid w:val="008B365B"/>
    <w:rsid w:val="008B459D"/>
    <w:rsid w:val="008B4CA1"/>
    <w:rsid w:val="008B4F02"/>
    <w:rsid w:val="008B5A06"/>
    <w:rsid w:val="008B62D6"/>
    <w:rsid w:val="008B661A"/>
    <w:rsid w:val="008B682C"/>
    <w:rsid w:val="008B7233"/>
    <w:rsid w:val="008C00A1"/>
    <w:rsid w:val="008C0F3A"/>
    <w:rsid w:val="008C15FE"/>
    <w:rsid w:val="008C28BB"/>
    <w:rsid w:val="008C3252"/>
    <w:rsid w:val="008C3F47"/>
    <w:rsid w:val="008C3F6D"/>
    <w:rsid w:val="008C4819"/>
    <w:rsid w:val="008C4CEA"/>
    <w:rsid w:val="008C4FF4"/>
    <w:rsid w:val="008C517F"/>
    <w:rsid w:val="008C5EA5"/>
    <w:rsid w:val="008C6D38"/>
    <w:rsid w:val="008C7167"/>
    <w:rsid w:val="008D0182"/>
    <w:rsid w:val="008D16BF"/>
    <w:rsid w:val="008D1757"/>
    <w:rsid w:val="008D3B96"/>
    <w:rsid w:val="008D3BE7"/>
    <w:rsid w:val="008D4869"/>
    <w:rsid w:val="008D573B"/>
    <w:rsid w:val="008D6BE7"/>
    <w:rsid w:val="008D75A2"/>
    <w:rsid w:val="008D779F"/>
    <w:rsid w:val="008E1967"/>
    <w:rsid w:val="008E1FE5"/>
    <w:rsid w:val="008E3838"/>
    <w:rsid w:val="008E4366"/>
    <w:rsid w:val="008E54D9"/>
    <w:rsid w:val="008E576B"/>
    <w:rsid w:val="008F01DC"/>
    <w:rsid w:val="008F04C2"/>
    <w:rsid w:val="008F0940"/>
    <w:rsid w:val="008F1998"/>
    <w:rsid w:val="008F2CB2"/>
    <w:rsid w:val="008F30B9"/>
    <w:rsid w:val="008F33AE"/>
    <w:rsid w:val="008F41D5"/>
    <w:rsid w:val="008F5E64"/>
    <w:rsid w:val="008F6FC4"/>
    <w:rsid w:val="008F723B"/>
    <w:rsid w:val="008F726C"/>
    <w:rsid w:val="008F79A3"/>
    <w:rsid w:val="00900DEA"/>
    <w:rsid w:val="0090170D"/>
    <w:rsid w:val="0090177F"/>
    <w:rsid w:val="00901899"/>
    <w:rsid w:val="0090272D"/>
    <w:rsid w:val="00902C19"/>
    <w:rsid w:val="00902F4B"/>
    <w:rsid w:val="00904292"/>
    <w:rsid w:val="00905ABB"/>
    <w:rsid w:val="00905EC0"/>
    <w:rsid w:val="0090692C"/>
    <w:rsid w:val="00910512"/>
    <w:rsid w:val="00910B2F"/>
    <w:rsid w:val="00910FF9"/>
    <w:rsid w:val="0091215C"/>
    <w:rsid w:val="00912A4A"/>
    <w:rsid w:val="00912E0B"/>
    <w:rsid w:val="00916B80"/>
    <w:rsid w:val="00916DD4"/>
    <w:rsid w:val="009210CC"/>
    <w:rsid w:val="009213B7"/>
    <w:rsid w:val="00921640"/>
    <w:rsid w:val="0092211B"/>
    <w:rsid w:val="0092221B"/>
    <w:rsid w:val="009223D1"/>
    <w:rsid w:val="00922DD6"/>
    <w:rsid w:val="009236CD"/>
    <w:rsid w:val="00923DB9"/>
    <w:rsid w:val="00924BAC"/>
    <w:rsid w:val="0092568D"/>
    <w:rsid w:val="009258BD"/>
    <w:rsid w:val="0092621A"/>
    <w:rsid w:val="00927529"/>
    <w:rsid w:val="00927849"/>
    <w:rsid w:val="00931A9E"/>
    <w:rsid w:val="00931F34"/>
    <w:rsid w:val="0093213E"/>
    <w:rsid w:val="0093365B"/>
    <w:rsid w:val="00933E2E"/>
    <w:rsid w:val="00935494"/>
    <w:rsid w:val="0093626F"/>
    <w:rsid w:val="009364E5"/>
    <w:rsid w:val="009365F4"/>
    <w:rsid w:val="0093751A"/>
    <w:rsid w:val="009404C7"/>
    <w:rsid w:val="00940AB6"/>
    <w:rsid w:val="0094194A"/>
    <w:rsid w:val="009442D8"/>
    <w:rsid w:val="00944801"/>
    <w:rsid w:val="00944B5C"/>
    <w:rsid w:val="00944C1D"/>
    <w:rsid w:val="00945451"/>
    <w:rsid w:val="00945659"/>
    <w:rsid w:val="009459A0"/>
    <w:rsid w:val="00947639"/>
    <w:rsid w:val="00950B48"/>
    <w:rsid w:val="00951DE6"/>
    <w:rsid w:val="00953DCC"/>
    <w:rsid w:val="00954222"/>
    <w:rsid w:val="009622C7"/>
    <w:rsid w:val="00962AF9"/>
    <w:rsid w:val="00962C30"/>
    <w:rsid w:val="009636CE"/>
    <w:rsid w:val="00965790"/>
    <w:rsid w:val="00965837"/>
    <w:rsid w:val="00965CAE"/>
    <w:rsid w:val="00965F59"/>
    <w:rsid w:val="00967091"/>
    <w:rsid w:val="00970450"/>
    <w:rsid w:val="00970889"/>
    <w:rsid w:val="00970941"/>
    <w:rsid w:val="009709D9"/>
    <w:rsid w:val="00970DC7"/>
    <w:rsid w:val="00971301"/>
    <w:rsid w:val="00972D14"/>
    <w:rsid w:val="00972E0B"/>
    <w:rsid w:val="00973A28"/>
    <w:rsid w:val="00973BB2"/>
    <w:rsid w:val="00973CCC"/>
    <w:rsid w:val="00973DFA"/>
    <w:rsid w:val="00974006"/>
    <w:rsid w:val="009744E6"/>
    <w:rsid w:val="00976848"/>
    <w:rsid w:val="00977BD7"/>
    <w:rsid w:val="009805BD"/>
    <w:rsid w:val="009811D3"/>
    <w:rsid w:val="0098275F"/>
    <w:rsid w:val="00984825"/>
    <w:rsid w:val="00985143"/>
    <w:rsid w:val="009852A2"/>
    <w:rsid w:val="009852A3"/>
    <w:rsid w:val="0098535F"/>
    <w:rsid w:val="009856E3"/>
    <w:rsid w:val="00985C18"/>
    <w:rsid w:val="00985D5C"/>
    <w:rsid w:val="00986126"/>
    <w:rsid w:val="00991DC5"/>
    <w:rsid w:val="00992C0E"/>
    <w:rsid w:val="00992E14"/>
    <w:rsid w:val="00994C84"/>
    <w:rsid w:val="0099536B"/>
    <w:rsid w:val="009959EE"/>
    <w:rsid w:val="00995DF5"/>
    <w:rsid w:val="00996D3E"/>
    <w:rsid w:val="009975F0"/>
    <w:rsid w:val="009978B0"/>
    <w:rsid w:val="00997D42"/>
    <w:rsid w:val="009A0440"/>
    <w:rsid w:val="009A176A"/>
    <w:rsid w:val="009A1F01"/>
    <w:rsid w:val="009A211E"/>
    <w:rsid w:val="009A27B8"/>
    <w:rsid w:val="009A2AB0"/>
    <w:rsid w:val="009A46CF"/>
    <w:rsid w:val="009A50F9"/>
    <w:rsid w:val="009A6AC4"/>
    <w:rsid w:val="009A7174"/>
    <w:rsid w:val="009A7B7B"/>
    <w:rsid w:val="009B0853"/>
    <w:rsid w:val="009B0E4C"/>
    <w:rsid w:val="009B4441"/>
    <w:rsid w:val="009B5065"/>
    <w:rsid w:val="009B5239"/>
    <w:rsid w:val="009B5920"/>
    <w:rsid w:val="009B59EF"/>
    <w:rsid w:val="009B620C"/>
    <w:rsid w:val="009B67B7"/>
    <w:rsid w:val="009C0467"/>
    <w:rsid w:val="009C0D14"/>
    <w:rsid w:val="009C0EEC"/>
    <w:rsid w:val="009C3345"/>
    <w:rsid w:val="009C56BE"/>
    <w:rsid w:val="009C5970"/>
    <w:rsid w:val="009C73FB"/>
    <w:rsid w:val="009C77CF"/>
    <w:rsid w:val="009C7FDC"/>
    <w:rsid w:val="009D1B6A"/>
    <w:rsid w:val="009D24B4"/>
    <w:rsid w:val="009D2AC6"/>
    <w:rsid w:val="009D32F4"/>
    <w:rsid w:val="009D33C9"/>
    <w:rsid w:val="009D3E16"/>
    <w:rsid w:val="009D6E19"/>
    <w:rsid w:val="009D77C4"/>
    <w:rsid w:val="009D7A81"/>
    <w:rsid w:val="009D7E68"/>
    <w:rsid w:val="009E069C"/>
    <w:rsid w:val="009E2C22"/>
    <w:rsid w:val="009E3A93"/>
    <w:rsid w:val="009E56B7"/>
    <w:rsid w:val="009E5961"/>
    <w:rsid w:val="009E5A6D"/>
    <w:rsid w:val="009F14D3"/>
    <w:rsid w:val="009F299B"/>
    <w:rsid w:val="009F3154"/>
    <w:rsid w:val="009F34EB"/>
    <w:rsid w:val="009F3575"/>
    <w:rsid w:val="009F45EC"/>
    <w:rsid w:val="009F56A7"/>
    <w:rsid w:val="009F5C63"/>
    <w:rsid w:val="009F6D7F"/>
    <w:rsid w:val="009F7068"/>
    <w:rsid w:val="009F77AA"/>
    <w:rsid w:val="009F7A9C"/>
    <w:rsid w:val="00A00137"/>
    <w:rsid w:val="00A02987"/>
    <w:rsid w:val="00A02DCE"/>
    <w:rsid w:val="00A0443B"/>
    <w:rsid w:val="00A04BF4"/>
    <w:rsid w:val="00A05EF0"/>
    <w:rsid w:val="00A060FF"/>
    <w:rsid w:val="00A067C6"/>
    <w:rsid w:val="00A10888"/>
    <w:rsid w:val="00A127E1"/>
    <w:rsid w:val="00A12C88"/>
    <w:rsid w:val="00A13B58"/>
    <w:rsid w:val="00A15326"/>
    <w:rsid w:val="00A157AC"/>
    <w:rsid w:val="00A16CA3"/>
    <w:rsid w:val="00A16E61"/>
    <w:rsid w:val="00A20428"/>
    <w:rsid w:val="00A2071D"/>
    <w:rsid w:val="00A22B54"/>
    <w:rsid w:val="00A22F01"/>
    <w:rsid w:val="00A2326D"/>
    <w:rsid w:val="00A23B0D"/>
    <w:rsid w:val="00A250F5"/>
    <w:rsid w:val="00A255FC"/>
    <w:rsid w:val="00A2597D"/>
    <w:rsid w:val="00A25B64"/>
    <w:rsid w:val="00A25D58"/>
    <w:rsid w:val="00A26676"/>
    <w:rsid w:val="00A269BE"/>
    <w:rsid w:val="00A27B03"/>
    <w:rsid w:val="00A3038F"/>
    <w:rsid w:val="00A303B6"/>
    <w:rsid w:val="00A30527"/>
    <w:rsid w:val="00A30A5D"/>
    <w:rsid w:val="00A31123"/>
    <w:rsid w:val="00A31193"/>
    <w:rsid w:val="00A31A5C"/>
    <w:rsid w:val="00A339EE"/>
    <w:rsid w:val="00A33CBC"/>
    <w:rsid w:val="00A35411"/>
    <w:rsid w:val="00A367CD"/>
    <w:rsid w:val="00A36A37"/>
    <w:rsid w:val="00A36CF7"/>
    <w:rsid w:val="00A37644"/>
    <w:rsid w:val="00A37D7B"/>
    <w:rsid w:val="00A40077"/>
    <w:rsid w:val="00A41997"/>
    <w:rsid w:val="00A422EE"/>
    <w:rsid w:val="00A424EF"/>
    <w:rsid w:val="00A42DA8"/>
    <w:rsid w:val="00A44668"/>
    <w:rsid w:val="00A44724"/>
    <w:rsid w:val="00A4604E"/>
    <w:rsid w:val="00A46B9E"/>
    <w:rsid w:val="00A46E06"/>
    <w:rsid w:val="00A477D5"/>
    <w:rsid w:val="00A50FE6"/>
    <w:rsid w:val="00A5161C"/>
    <w:rsid w:val="00A51B67"/>
    <w:rsid w:val="00A51D81"/>
    <w:rsid w:val="00A52874"/>
    <w:rsid w:val="00A53F54"/>
    <w:rsid w:val="00A56149"/>
    <w:rsid w:val="00A56551"/>
    <w:rsid w:val="00A5732A"/>
    <w:rsid w:val="00A60ACE"/>
    <w:rsid w:val="00A60D45"/>
    <w:rsid w:val="00A60D4A"/>
    <w:rsid w:val="00A618F5"/>
    <w:rsid w:val="00A61986"/>
    <w:rsid w:val="00A61BD3"/>
    <w:rsid w:val="00A61CFB"/>
    <w:rsid w:val="00A62DE3"/>
    <w:rsid w:val="00A64486"/>
    <w:rsid w:val="00A64B83"/>
    <w:rsid w:val="00A653F2"/>
    <w:rsid w:val="00A66D6C"/>
    <w:rsid w:val="00A67352"/>
    <w:rsid w:val="00A67514"/>
    <w:rsid w:val="00A74A44"/>
    <w:rsid w:val="00A74DBA"/>
    <w:rsid w:val="00A75511"/>
    <w:rsid w:val="00A762F5"/>
    <w:rsid w:val="00A77485"/>
    <w:rsid w:val="00A776A6"/>
    <w:rsid w:val="00A81B93"/>
    <w:rsid w:val="00A82918"/>
    <w:rsid w:val="00A8373C"/>
    <w:rsid w:val="00A844B8"/>
    <w:rsid w:val="00A846E5"/>
    <w:rsid w:val="00A84A66"/>
    <w:rsid w:val="00A861BA"/>
    <w:rsid w:val="00A879FA"/>
    <w:rsid w:val="00A87A1E"/>
    <w:rsid w:val="00A9051C"/>
    <w:rsid w:val="00A90990"/>
    <w:rsid w:val="00A90BF5"/>
    <w:rsid w:val="00A90D5B"/>
    <w:rsid w:val="00A91122"/>
    <w:rsid w:val="00A93361"/>
    <w:rsid w:val="00A96DDB"/>
    <w:rsid w:val="00AA0EF4"/>
    <w:rsid w:val="00AA1774"/>
    <w:rsid w:val="00AA40F5"/>
    <w:rsid w:val="00AA4491"/>
    <w:rsid w:val="00AA5722"/>
    <w:rsid w:val="00AA5752"/>
    <w:rsid w:val="00AA5F27"/>
    <w:rsid w:val="00AA6D72"/>
    <w:rsid w:val="00AA7016"/>
    <w:rsid w:val="00AB0E53"/>
    <w:rsid w:val="00AB138A"/>
    <w:rsid w:val="00AB18E6"/>
    <w:rsid w:val="00AB24C1"/>
    <w:rsid w:val="00AB2E7B"/>
    <w:rsid w:val="00AB383F"/>
    <w:rsid w:val="00AB5C52"/>
    <w:rsid w:val="00AB625B"/>
    <w:rsid w:val="00AB6407"/>
    <w:rsid w:val="00AC0E61"/>
    <w:rsid w:val="00AC2869"/>
    <w:rsid w:val="00AC34A3"/>
    <w:rsid w:val="00AC4207"/>
    <w:rsid w:val="00AC5678"/>
    <w:rsid w:val="00AC6E4F"/>
    <w:rsid w:val="00AC6EFF"/>
    <w:rsid w:val="00AC76E2"/>
    <w:rsid w:val="00AC7A61"/>
    <w:rsid w:val="00AC7E9E"/>
    <w:rsid w:val="00AC7F5A"/>
    <w:rsid w:val="00AD0291"/>
    <w:rsid w:val="00AD1E45"/>
    <w:rsid w:val="00AD2A73"/>
    <w:rsid w:val="00AD2DAF"/>
    <w:rsid w:val="00AD2FBC"/>
    <w:rsid w:val="00AD3742"/>
    <w:rsid w:val="00AD5C34"/>
    <w:rsid w:val="00AD60DE"/>
    <w:rsid w:val="00AD755F"/>
    <w:rsid w:val="00AD7DB4"/>
    <w:rsid w:val="00AD7F18"/>
    <w:rsid w:val="00AE0482"/>
    <w:rsid w:val="00AE0647"/>
    <w:rsid w:val="00AE3A2A"/>
    <w:rsid w:val="00AE3E64"/>
    <w:rsid w:val="00AE672A"/>
    <w:rsid w:val="00AF06FA"/>
    <w:rsid w:val="00AF0E61"/>
    <w:rsid w:val="00AF1ADF"/>
    <w:rsid w:val="00AF29AB"/>
    <w:rsid w:val="00AF33B2"/>
    <w:rsid w:val="00AF35DC"/>
    <w:rsid w:val="00AF4B41"/>
    <w:rsid w:val="00AF72BC"/>
    <w:rsid w:val="00AF74C2"/>
    <w:rsid w:val="00B01957"/>
    <w:rsid w:val="00B01B16"/>
    <w:rsid w:val="00B02664"/>
    <w:rsid w:val="00B02C21"/>
    <w:rsid w:val="00B0334F"/>
    <w:rsid w:val="00B035D4"/>
    <w:rsid w:val="00B03E23"/>
    <w:rsid w:val="00B04383"/>
    <w:rsid w:val="00B05310"/>
    <w:rsid w:val="00B0589C"/>
    <w:rsid w:val="00B0593F"/>
    <w:rsid w:val="00B05BEC"/>
    <w:rsid w:val="00B0656C"/>
    <w:rsid w:val="00B06599"/>
    <w:rsid w:val="00B10D40"/>
    <w:rsid w:val="00B11527"/>
    <w:rsid w:val="00B11DA5"/>
    <w:rsid w:val="00B12513"/>
    <w:rsid w:val="00B13245"/>
    <w:rsid w:val="00B1447A"/>
    <w:rsid w:val="00B16D16"/>
    <w:rsid w:val="00B17968"/>
    <w:rsid w:val="00B17970"/>
    <w:rsid w:val="00B2092B"/>
    <w:rsid w:val="00B2275C"/>
    <w:rsid w:val="00B22A65"/>
    <w:rsid w:val="00B22B30"/>
    <w:rsid w:val="00B240A3"/>
    <w:rsid w:val="00B24626"/>
    <w:rsid w:val="00B251E6"/>
    <w:rsid w:val="00B25EFC"/>
    <w:rsid w:val="00B263A4"/>
    <w:rsid w:val="00B3170A"/>
    <w:rsid w:val="00B31712"/>
    <w:rsid w:val="00B319DF"/>
    <w:rsid w:val="00B32C66"/>
    <w:rsid w:val="00B3341A"/>
    <w:rsid w:val="00B3364A"/>
    <w:rsid w:val="00B3427B"/>
    <w:rsid w:val="00B35688"/>
    <w:rsid w:val="00B356D3"/>
    <w:rsid w:val="00B35B91"/>
    <w:rsid w:val="00B36D37"/>
    <w:rsid w:val="00B42D2D"/>
    <w:rsid w:val="00B42FB0"/>
    <w:rsid w:val="00B432DE"/>
    <w:rsid w:val="00B43718"/>
    <w:rsid w:val="00B446D5"/>
    <w:rsid w:val="00B44AB9"/>
    <w:rsid w:val="00B45151"/>
    <w:rsid w:val="00B46D76"/>
    <w:rsid w:val="00B506A4"/>
    <w:rsid w:val="00B51106"/>
    <w:rsid w:val="00B52707"/>
    <w:rsid w:val="00B52F34"/>
    <w:rsid w:val="00B53439"/>
    <w:rsid w:val="00B5348A"/>
    <w:rsid w:val="00B545CF"/>
    <w:rsid w:val="00B554BB"/>
    <w:rsid w:val="00B55BC8"/>
    <w:rsid w:val="00B55F4F"/>
    <w:rsid w:val="00B563E2"/>
    <w:rsid w:val="00B5644F"/>
    <w:rsid w:val="00B56869"/>
    <w:rsid w:val="00B604F5"/>
    <w:rsid w:val="00B60D75"/>
    <w:rsid w:val="00B60F03"/>
    <w:rsid w:val="00B63498"/>
    <w:rsid w:val="00B63C81"/>
    <w:rsid w:val="00B65331"/>
    <w:rsid w:val="00B67B49"/>
    <w:rsid w:val="00B70662"/>
    <w:rsid w:val="00B720BA"/>
    <w:rsid w:val="00B72E1E"/>
    <w:rsid w:val="00B7397E"/>
    <w:rsid w:val="00B73A26"/>
    <w:rsid w:val="00B7524E"/>
    <w:rsid w:val="00B76B97"/>
    <w:rsid w:val="00B76BE5"/>
    <w:rsid w:val="00B76BEE"/>
    <w:rsid w:val="00B76D36"/>
    <w:rsid w:val="00B77300"/>
    <w:rsid w:val="00B800D9"/>
    <w:rsid w:val="00B80683"/>
    <w:rsid w:val="00B81E05"/>
    <w:rsid w:val="00B827F3"/>
    <w:rsid w:val="00B83710"/>
    <w:rsid w:val="00B84694"/>
    <w:rsid w:val="00B85DEC"/>
    <w:rsid w:val="00B86A67"/>
    <w:rsid w:val="00B870C5"/>
    <w:rsid w:val="00B90200"/>
    <w:rsid w:val="00B91ED7"/>
    <w:rsid w:val="00B92B99"/>
    <w:rsid w:val="00B930E8"/>
    <w:rsid w:val="00B942FD"/>
    <w:rsid w:val="00B95895"/>
    <w:rsid w:val="00B9770F"/>
    <w:rsid w:val="00BA13DE"/>
    <w:rsid w:val="00BA158A"/>
    <w:rsid w:val="00BA2BFC"/>
    <w:rsid w:val="00BA2C51"/>
    <w:rsid w:val="00BA3003"/>
    <w:rsid w:val="00BA3F0A"/>
    <w:rsid w:val="00BA5837"/>
    <w:rsid w:val="00BA583A"/>
    <w:rsid w:val="00BA6934"/>
    <w:rsid w:val="00BA6F95"/>
    <w:rsid w:val="00BA789F"/>
    <w:rsid w:val="00BA7E60"/>
    <w:rsid w:val="00BB19D0"/>
    <w:rsid w:val="00BB39DD"/>
    <w:rsid w:val="00BB3DB8"/>
    <w:rsid w:val="00BB5C59"/>
    <w:rsid w:val="00BB6AC6"/>
    <w:rsid w:val="00BB6B88"/>
    <w:rsid w:val="00BC06A9"/>
    <w:rsid w:val="00BC0C8E"/>
    <w:rsid w:val="00BC1A9B"/>
    <w:rsid w:val="00BC20BA"/>
    <w:rsid w:val="00BC340D"/>
    <w:rsid w:val="00BC37A8"/>
    <w:rsid w:val="00BC47CF"/>
    <w:rsid w:val="00BC4A28"/>
    <w:rsid w:val="00BC58DA"/>
    <w:rsid w:val="00BC5E52"/>
    <w:rsid w:val="00BC644F"/>
    <w:rsid w:val="00BC72BA"/>
    <w:rsid w:val="00BD0218"/>
    <w:rsid w:val="00BD0D84"/>
    <w:rsid w:val="00BD2054"/>
    <w:rsid w:val="00BD2246"/>
    <w:rsid w:val="00BD24A7"/>
    <w:rsid w:val="00BD269E"/>
    <w:rsid w:val="00BD4093"/>
    <w:rsid w:val="00BD4808"/>
    <w:rsid w:val="00BD4F6C"/>
    <w:rsid w:val="00BD6653"/>
    <w:rsid w:val="00BD671D"/>
    <w:rsid w:val="00BD7E45"/>
    <w:rsid w:val="00BE0135"/>
    <w:rsid w:val="00BE1103"/>
    <w:rsid w:val="00BE140F"/>
    <w:rsid w:val="00BE15EB"/>
    <w:rsid w:val="00BE1BBD"/>
    <w:rsid w:val="00BE238D"/>
    <w:rsid w:val="00BE36E0"/>
    <w:rsid w:val="00BE3FCD"/>
    <w:rsid w:val="00BE41E9"/>
    <w:rsid w:val="00BE56E1"/>
    <w:rsid w:val="00BE77E9"/>
    <w:rsid w:val="00BF06BB"/>
    <w:rsid w:val="00BF1076"/>
    <w:rsid w:val="00BF1B09"/>
    <w:rsid w:val="00BF316D"/>
    <w:rsid w:val="00BF3629"/>
    <w:rsid w:val="00BF37F9"/>
    <w:rsid w:val="00BF3B7B"/>
    <w:rsid w:val="00BF41A3"/>
    <w:rsid w:val="00BF4B31"/>
    <w:rsid w:val="00BF4DF6"/>
    <w:rsid w:val="00BF5F80"/>
    <w:rsid w:val="00BF6588"/>
    <w:rsid w:val="00BF6DFA"/>
    <w:rsid w:val="00BF777E"/>
    <w:rsid w:val="00BF7AE1"/>
    <w:rsid w:val="00C011BD"/>
    <w:rsid w:val="00C045E6"/>
    <w:rsid w:val="00C04F82"/>
    <w:rsid w:val="00C0595F"/>
    <w:rsid w:val="00C05A06"/>
    <w:rsid w:val="00C05F3E"/>
    <w:rsid w:val="00C06522"/>
    <w:rsid w:val="00C07D9E"/>
    <w:rsid w:val="00C107CE"/>
    <w:rsid w:val="00C10B39"/>
    <w:rsid w:val="00C10C2A"/>
    <w:rsid w:val="00C13ACA"/>
    <w:rsid w:val="00C145EA"/>
    <w:rsid w:val="00C16AD9"/>
    <w:rsid w:val="00C2024F"/>
    <w:rsid w:val="00C206A5"/>
    <w:rsid w:val="00C20912"/>
    <w:rsid w:val="00C20CFC"/>
    <w:rsid w:val="00C22C83"/>
    <w:rsid w:val="00C2304F"/>
    <w:rsid w:val="00C238CF"/>
    <w:rsid w:val="00C24016"/>
    <w:rsid w:val="00C24B3D"/>
    <w:rsid w:val="00C25E2C"/>
    <w:rsid w:val="00C2711D"/>
    <w:rsid w:val="00C32930"/>
    <w:rsid w:val="00C32B1F"/>
    <w:rsid w:val="00C35A3B"/>
    <w:rsid w:val="00C36F91"/>
    <w:rsid w:val="00C373C8"/>
    <w:rsid w:val="00C41537"/>
    <w:rsid w:val="00C4167C"/>
    <w:rsid w:val="00C419CA"/>
    <w:rsid w:val="00C426C0"/>
    <w:rsid w:val="00C42BCE"/>
    <w:rsid w:val="00C42DCC"/>
    <w:rsid w:val="00C432CD"/>
    <w:rsid w:val="00C453FF"/>
    <w:rsid w:val="00C4588C"/>
    <w:rsid w:val="00C45BCF"/>
    <w:rsid w:val="00C463E4"/>
    <w:rsid w:val="00C475CC"/>
    <w:rsid w:val="00C475E3"/>
    <w:rsid w:val="00C50E94"/>
    <w:rsid w:val="00C523FA"/>
    <w:rsid w:val="00C55B58"/>
    <w:rsid w:val="00C5608B"/>
    <w:rsid w:val="00C56336"/>
    <w:rsid w:val="00C576C3"/>
    <w:rsid w:val="00C57B74"/>
    <w:rsid w:val="00C57D28"/>
    <w:rsid w:val="00C60369"/>
    <w:rsid w:val="00C6189F"/>
    <w:rsid w:val="00C623DB"/>
    <w:rsid w:val="00C62D5E"/>
    <w:rsid w:val="00C63128"/>
    <w:rsid w:val="00C633C7"/>
    <w:rsid w:val="00C63647"/>
    <w:rsid w:val="00C63A2B"/>
    <w:rsid w:val="00C645B6"/>
    <w:rsid w:val="00C64E5A"/>
    <w:rsid w:val="00C670BA"/>
    <w:rsid w:val="00C6712A"/>
    <w:rsid w:val="00C6731F"/>
    <w:rsid w:val="00C675C2"/>
    <w:rsid w:val="00C71994"/>
    <w:rsid w:val="00C71DE8"/>
    <w:rsid w:val="00C72095"/>
    <w:rsid w:val="00C73854"/>
    <w:rsid w:val="00C74594"/>
    <w:rsid w:val="00C74A8E"/>
    <w:rsid w:val="00C753E7"/>
    <w:rsid w:val="00C75C20"/>
    <w:rsid w:val="00C7672D"/>
    <w:rsid w:val="00C76EA4"/>
    <w:rsid w:val="00C77095"/>
    <w:rsid w:val="00C80D90"/>
    <w:rsid w:val="00C815A9"/>
    <w:rsid w:val="00C81AB6"/>
    <w:rsid w:val="00C82541"/>
    <w:rsid w:val="00C8404C"/>
    <w:rsid w:val="00C84758"/>
    <w:rsid w:val="00C857EB"/>
    <w:rsid w:val="00C85B64"/>
    <w:rsid w:val="00C85CFD"/>
    <w:rsid w:val="00C8737D"/>
    <w:rsid w:val="00C87755"/>
    <w:rsid w:val="00C92267"/>
    <w:rsid w:val="00C9227C"/>
    <w:rsid w:val="00C925C6"/>
    <w:rsid w:val="00C92C27"/>
    <w:rsid w:val="00C93A98"/>
    <w:rsid w:val="00C943EC"/>
    <w:rsid w:val="00C94B33"/>
    <w:rsid w:val="00C9560E"/>
    <w:rsid w:val="00C96364"/>
    <w:rsid w:val="00C97A03"/>
    <w:rsid w:val="00CA186F"/>
    <w:rsid w:val="00CA2516"/>
    <w:rsid w:val="00CA3376"/>
    <w:rsid w:val="00CA410D"/>
    <w:rsid w:val="00CA4A9C"/>
    <w:rsid w:val="00CA4D21"/>
    <w:rsid w:val="00CA54EE"/>
    <w:rsid w:val="00CA7C2D"/>
    <w:rsid w:val="00CB196F"/>
    <w:rsid w:val="00CB1AC3"/>
    <w:rsid w:val="00CB2A2B"/>
    <w:rsid w:val="00CB30B2"/>
    <w:rsid w:val="00CB3DC9"/>
    <w:rsid w:val="00CB47DD"/>
    <w:rsid w:val="00CB485F"/>
    <w:rsid w:val="00CB4AEE"/>
    <w:rsid w:val="00CB5002"/>
    <w:rsid w:val="00CB743F"/>
    <w:rsid w:val="00CC11A5"/>
    <w:rsid w:val="00CC1E3E"/>
    <w:rsid w:val="00CC2963"/>
    <w:rsid w:val="00CC300B"/>
    <w:rsid w:val="00CC3660"/>
    <w:rsid w:val="00CC4A0E"/>
    <w:rsid w:val="00CC54F3"/>
    <w:rsid w:val="00CC74B8"/>
    <w:rsid w:val="00CC7BA6"/>
    <w:rsid w:val="00CC7F74"/>
    <w:rsid w:val="00CD064A"/>
    <w:rsid w:val="00CD0E07"/>
    <w:rsid w:val="00CD0EED"/>
    <w:rsid w:val="00CD1611"/>
    <w:rsid w:val="00CD1834"/>
    <w:rsid w:val="00CD1D47"/>
    <w:rsid w:val="00CD21C3"/>
    <w:rsid w:val="00CD4EA7"/>
    <w:rsid w:val="00CD56CC"/>
    <w:rsid w:val="00CD5764"/>
    <w:rsid w:val="00CD7A89"/>
    <w:rsid w:val="00CE051C"/>
    <w:rsid w:val="00CE1D78"/>
    <w:rsid w:val="00CE4748"/>
    <w:rsid w:val="00CE50F6"/>
    <w:rsid w:val="00CE5400"/>
    <w:rsid w:val="00CE787E"/>
    <w:rsid w:val="00CF0A43"/>
    <w:rsid w:val="00CF20BC"/>
    <w:rsid w:val="00CF2DB0"/>
    <w:rsid w:val="00CF3C9E"/>
    <w:rsid w:val="00CF65D8"/>
    <w:rsid w:val="00CF695C"/>
    <w:rsid w:val="00CF6C72"/>
    <w:rsid w:val="00D012AB"/>
    <w:rsid w:val="00D02AD1"/>
    <w:rsid w:val="00D02C99"/>
    <w:rsid w:val="00D03714"/>
    <w:rsid w:val="00D04E64"/>
    <w:rsid w:val="00D05A94"/>
    <w:rsid w:val="00D062EF"/>
    <w:rsid w:val="00D11168"/>
    <w:rsid w:val="00D12A98"/>
    <w:rsid w:val="00D12C76"/>
    <w:rsid w:val="00D13EC0"/>
    <w:rsid w:val="00D14879"/>
    <w:rsid w:val="00D20309"/>
    <w:rsid w:val="00D204E0"/>
    <w:rsid w:val="00D2106C"/>
    <w:rsid w:val="00D21EE0"/>
    <w:rsid w:val="00D220BB"/>
    <w:rsid w:val="00D227A7"/>
    <w:rsid w:val="00D22F94"/>
    <w:rsid w:val="00D23856"/>
    <w:rsid w:val="00D23B63"/>
    <w:rsid w:val="00D2541D"/>
    <w:rsid w:val="00D25429"/>
    <w:rsid w:val="00D25492"/>
    <w:rsid w:val="00D26EA6"/>
    <w:rsid w:val="00D3306C"/>
    <w:rsid w:val="00D3388D"/>
    <w:rsid w:val="00D34418"/>
    <w:rsid w:val="00D3456A"/>
    <w:rsid w:val="00D34723"/>
    <w:rsid w:val="00D35998"/>
    <w:rsid w:val="00D35EEC"/>
    <w:rsid w:val="00D361C2"/>
    <w:rsid w:val="00D40CEF"/>
    <w:rsid w:val="00D40FB4"/>
    <w:rsid w:val="00D439B7"/>
    <w:rsid w:val="00D447B0"/>
    <w:rsid w:val="00D44838"/>
    <w:rsid w:val="00D44B90"/>
    <w:rsid w:val="00D45446"/>
    <w:rsid w:val="00D456DB"/>
    <w:rsid w:val="00D46415"/>
    <w:rsid w:val="00D466CF"/>
    <w:rsid w:val="00D47F6C"/>
    <w:rsid w:val="00D50414"/>
    <w:rsid w:val="00D50630"/>
    <w:rsid w:val="00D50F46"/>
    <w:rsid w:val="00D524E3"/>
    <w:rsid w:val="00D52B70"/>
    <w:rsid w:val="00D5434B"/>
    <w:rsid w:val="00D56132"/>
    <w:rsid w:val="00D565E3"/>
    <w:rsid w:val="00D60508"/>
    <w:rsid w:val="00D60FA3"/>
    <w:rsid w:val="00D6178F"/>
    <w:rsid w:val="00D61812"/>
    <w:rsid w:val="00D644E7"/>
    <w:rsid w:val="00D65E8E"/>
    <w:rsid w:val="00D66B39"/>
    <w:rsid w:val="00D66F0E"/>
    <w:rsid w:val="00D671B9"/>
    <w:rsid w:val="00D678B0"/>
    <w:rsid w:val="00D67BED"/>
    <w:rsid w:val="00D70104"/>
    <w:rsid w:val="00D71915"/>
    <w:rsid w:val="00D73A97"/>
    <w:rsid w:val="00D7445D"/>
    <w:rsid w:val="00D76702"/>
    <w:rsid w:val="00D772D7"/>
    <w:rsid w:val="00D80B28"/>
    <w:rsid w:val="00D81034"/>
    <w:rsid w:val="00D82977"/>
    <w:rsid w:val="00D82B45"/>
    <w:rsid w:val="00D82DA4"/>
    <w:rsid w:val="00D83EBC"/>
    <w:rsid w:val="00D85771"/>
    <w:rsid w:val="00D85842"/>
    <w:rsid w:val="00D86888"/>
    <w:rsid w:val="00D868B6"/>
    <w:rsid w:val="00D86C64"/>
    <w:rsid w:val="00D8779E"/>
    <w:rsid w:val="00D87A52"/>
    <w:rsid w:val="00D901FE"/>
    <w:rsid w:val="00D90287"/>
    <w:rsid w:val="00D9258E"/>
    <w:rsid w:val="00D9282A"/>
    <w:rsid w:val="00D929E5"/>
    <w:rsid w:val="00D946E3"/>
    <w:rsid w:val="00D948C3"/>
    <w:rsid w:val="00D96017"/>
    <w:rsid w:val="00D96E7A"/>
    <w:rsid w:val="00DA02CF"/>
    <w:rsid w:val="00DA2C3F"/>
    <w:rsid w:val="00DA45C2"/>
    <w:rsid w:val="00DA69ED"/>
    <w:rsid w:val="00DA7A21"/>
    <w:rsid w:val="00DB00B2"/>
    <w:rsid w:val="00DB160B"/>
    <w:rsid w:val="00DB2415"/>
    <w:rsid w:val="00DB373C"/>
    <w:rsid w:val="00DB38B7"/>
    <w:rsid w:val="00DB4018"/>
    <w:rsid w:val="00DB51F8"/>
    <w:rsid w:val="00DB593A"/>
    <w:rsid w:val="00DB691D"/>
    <w:rsid w:val="00DC10EC"/>
    <w:rsid w:val="00DC1503"/>
    <w:rsid w:val="00DC2D18"/>
    <w:rsid w:val="00DC3636"/>
    <w:rsid w:val="00DC5FBD"/>
    <w:rsid w:val="00DC642F"/>
    <w:rsid w:val="00DC651E"/>
    <w:rsid w:val="00DC706F"/>
    <w:rsid w:val="00DC7B62"/>
    <w:rsid w:val="00DD0BD5"/>
    <w:rsid w:val="00DD10DA"/>
    <w:rsid w:val="00DD1423"/>
    <w:rsid w:val="00DD142A"/>
    <w:rsid w:val="00DD154A"/>
    <w:rsid w:val="00DD6B63"/>
    <w:rsid w:val="00DD6F68"/>
    <w:rsid w:val="00DD743C"/>
    <w:rsid w:val="00DD777C"/>
    <w:rsid w:val="00DE0045"/>
    <w:rsid w:val="00DE02C8"/>
    <w:rsid w:val="00DE0E6E"/>
    <w:rsid w:val="00DE1310"/>
    <w:rsid w:val="00DE25D5"/>
    <w:rsid w:val="00DE275B"/>
    <w:rsid w:val="00DE3B7A"/>
    <w:rsid w:val="00DE3DC8"/>
    <w:rsid w:val="00DE3DCA"/>
    <w:rsid w:val="00DE4FC5"/>
    <w:rsid w:val="00DE56E7"/>
    <w:rsid w:val="00DF1BD5"/>
    <w:rsid w:val="00DF1DD2"/>
    <w:rsid w:val="00DF1FF0"/>
    <w:rsid w:val="00DF2522"/>
    <w:rsid w:val="00DF2573"/>
    <w:rsid w:val="00DF5944"/>
    <w:rsid w:val="00DF7A74"/>
    <w:rsid w:val="00E0104D"/>
    <w:rsid w:val="00E01B06"/>
    <w:rsid w:val="00E01F38"/>
    <w:rsid w:val="00E0254C"/>
    <w:rsid w:val="00E02F6C"/>
    <w:rsid w:val="00E038B9"/>
    <w:rsid w:val="00E0429F"/>
    <w:rsid w:val="00E04AA8"/>
    <w:rsid w:val="00E0599B"/>
    <w:rsid w:val="00E07686"/>
    <w:rsid w:val="00E10300"/>
    <w:rsid w:val="00E10A30"/>
    <w:rsid w:val="00E1123B"/>
    <w:rsid w:val="00E11A2A"/>
    <w:rsid w:val="00E11E01"/>
    <w:rsid w:val="00E12172"/>
    <w:rsid w:val="00E127EB"/>
    <w:rsid w:val="00E12F0F"/>
    <w:rsid w:val="00E136D6"/>
    <w:rsid w:val="00E15F9E"/>
    <w:rsid w:val="00E175F5"/>
    <w:rsid w:val="00E17B02"/>
    <w:rsid w:val="00E20A62"/>
    <w:rsid w:val="00E21482"/>
    <w:rsid w:val="00E21B20"/>
    <w:rsid w:val="00E2246D"/>
    <w:rsid w:val="00E22AE5"/>
    <w:rsid w:val="00E23E5A"/>
    <w:rsid w:val="00E24193"/>
    <w:rsid w:val="00E27646"/>
    <w:rsid w:val="00E31143"/>
    <w:rsid w:val="00E31240"/>
    <w:rsid w:val="00E32D9F"/>
    <w:rsid w:val="00E35492"/>
    <w:rsid w:val="00E373E8"/>
    <w:rsid w:val="00E4101D"/>
    <w:rsid w:val="00E41747"/>
    <w:rsid w:val="00E41F3B"/>
    <w:rsid w:val="00E42AB8"/>
    <w:rsid w:val="00E42F22"/>
    <w:rsid w:val="00E43266"/>
    <w:rsid w:val="00E44ED7"/>
    <w:rsid w:val="00E458A3"/>
    <w:rsid w:val="00E45BD5"/>
    <w:rsid w:val="00E4632C"/>
    <w:rsid w:val="00E473E2"/>
    <w:rsid w:val="00E50424"/>
    <w:rsid w:val="00E509EF"/>
    <w:rsid w:val="00E50D1B"/>
    <w:rsid w:val="00E50DE1"/>
    <w:rsid w:val="00E5141C"/>
    <w:rsid w:val="00E516B2"/>
    <w:rsid w:val="00E521E2"/>
    <w:rsid w:val="00E53DB8"/>
    <w:rsid w:val="00E554C6"/>
    <w:rsid w:val="00E560F9"/>
    <w:rsid w:val="00E60ED6"/>
    <w:rsid w:val="00E60F6E"/>
    <w:rsid w:val="00E619CA"/>
    <w:rsid w:val="00E61AA2"/>
    <w:rsid w:val="00E627ED"/>
    <w:rsid w:val="00E62EB8"/>
    <w:rsid w:val="00E63713"/>
    <w:rsid w:val="00E63B70"/>
    <w:rsid w:val="00E641FC"/>
    <w:rsid w:val="00E64CB8"/>
    <w:rsid w:val="00E66361"/>
    <w:rsid w:val="00E704CB"/>
    <w:rsid w:val="00E71443"/>
    <w:rsid w:val="00E71E3A"/>
    <w:rsid w:val="00E72692"/>
    <w:rsid w:val="00E731E9"/>
    <w:rsid w:val="00E75071"/>
    <w:rsid w:val="00E75A05"/>
    <w:rsid w:val="00E75B96"/>
    <w:rsid w:val="00E771DC"/>
    <w:rsid w:val="00E778AC"/>
    <w:rsid w:val="00E80A0F"/>
    <w:rsid w:val="00E82CEF"/>
    <w:rsid w:val="00E83635"/>
    <w:rsid w:val="00E83CFD"/>
    <w:rsid w:val="00E83D64"/>
    <w:rsid w:val="00E86182"/>
    <w:rsid w:val="00E86ECC"/>
    <w:rsid w:val="00E873C5"/>
    <w:rsid w:val="00E910DC"/>
    <w:rsid w:val="00E919C7"/>
    <w:rsid w:val="00E91AA8"/>
    <w:rsid w:val="00E93300"/>
    <w:rsid w:val="00E9354D"/>
    <w:rsid w:val="00E935E0"/>
    <w:rsid w:val="00E93639"/>
    <w:rsid w:val="00E94C79"/>
    <w:rsid w:val="00E9594A"/>
    <w:rsid w:val="00E97497"/>
    <w:rsid w:val="00E97D26"/>
    <w:rsid w:val="00EA0186"/>
    <w:rsid w:val="00EA05D8"/>
    <w:rsid w:val="00EA21CE"/>
    <w:rsid w:val="00EA3407"/>
    <w:rsid w:val="00EA3789"/>
    <w:rsid w:val="00EA38C1"/>
    <w:rsid w:val="00EA3A84"/>
    <w:rsid w:val="00EA4241"/>
    <w:rsid w:val="00EA4C23"/>
    <w:rsid w:val="00EA4E43"/>
    <w:rsid w:val="00EA5B10"/>
    <w:rsid w:val="00EA6380"/>
    <w:rsid w:val="00EA708E"/>
    <w:rsid w:val="00EA711E"/>
    <w:rsid w:val="00EB178C"/>
    <w:rsid w:val="00EB23C9"/>
    <w:rsid w:val="00EB2B5A"/>
    <w:rsid w:val="00EB4F68"/>
    <w:rsid w:val="00EB5498"/>
    <w:rsid w:val="00EB6ABC"/>
    <w:rsid w:val="00EB6D74"/>
    <w:rsid w:val="00EC0162"/>
    <w:rsid w:val="00EC10F2"/>
    <w:rsid w:val="00EC1EDB"/>
    <w:rsid w:val="00EC356F"/>
    <w:rsid w:val="00EC510F"/>
    <w:rsid w:val="00EC5267"/>
    <w:rsid w:val="00EC6ACC"/>
    <w:rsid w:val="00EC7355"/>
    <w:rsid w:val="00EC73DA"/>
    <w:rsid w:val="00EC7730"/>
    <w:rsid w:val="00EC77B6"/>
    <w:rsid w:val="00ED153A"/>
    <w:rsid w:val="00ED2057"/>
    <w:rsid w:val="00ED3B31"/>
    <w:rsid w:val="00ED4E00"/>
    <w:rsid w:val="00ED5C66"/>
    <w:rsid w:val="00ED670D"/>
    <w:rsid w:val="00ED722B"/>
    <w:rsid w:val="00EE0315"/>
    <w:rsid w:val="00EE23E3"/>
    <w:rsid w:val="00EE251F"/>
    <w:rsid w:val="00EE3B84"/>
    <w:rsid w:val="00EE65EA"/>
    <w:rsid w:val="00EE71D7"/>
    <w:rsid w:val="00EE795D"/>
    <w:rsid w:val="00EF24AD"/>
    <w:rsid w:val="00EF2656"/>
    <w:rsid w:val="00EF2A2E"/>
    <w:rsid w:val="00EF2E66"/>
    <w:rsid w:val="00EF44EE"/>
    <w:rsid w:val="00EF4511"/>
    <w:rsid w:val="00EF51FB"/>
    <w:rsid w:val="00EF5C9D"/>
    <w:rsid w:val="00EF6E91"/>
    <w:rsid w:val="00F005B9"/>
    <w:rsid w:val="00F015EB"/>
    <w:rsid w:val="00F017D5"/>
    <w:rsid w:val="00F022D9"/>
    <w:rsid w:val="00F022DA"/>
    <w:rsid w:val="00F048CC"/>
    <w:rsid w:val="00F04FC1"/>
    <w:rsid w:val="00F04FD1"/>
    <w:rsid w:val="00F0626E"/>
    <w:rsid w:val="00F07303"/>
    <w:rsid w:val="00F074F0"/>
    <w:rsid w:val="00F07538"/>
    <w:rsid w:val="00F075D9"/>
    <w:rsid w:val="00F1106C"/>
    <w:rsid w:val="00F1107E"/>
    <w:rsid w:val="00F1164F"/>
    <w:rsid w:val="00F12A21"/>
    <w:rsid w:val="00F150E3"/>
    <w:rsid w:val="00F15121"/>
    <w:rsid w:val="00F1616B"/>
    <w:rsid w:val="00F223A4"/>
    <w:rsid w:val="00F22A7D"/>
    <w:rsid w:val="00F236F2"/>
    <w:rsid w:val="00F252F1"/>
    <w:rsid w:val="00F261BD"/>
    <w:rsid w:val="00F265ED"/>
    <w:rsid w:val="00F27C08"/>
    <w:rsid w:val="00F30BDF"/>
    <w:rsid w:val="00F30C9A"/>
    <w:rsid w:val="00F31518"/>
    <w:rsid w:val="00F31D9F"/>
    <w:rsid w:val="00F3258B"/>
    <w:rsid w:val="00F34841"/>
    <w:rsid w:val="00F35484"/>
    <w:rsid w:val="00F35818"/>
    <w:rsid w:val="00F3630C"/>
    <w:rsid w:val="00F378C2"/>
    <w:rsid w:val="00F37967"/>
    <w:rsid w:val="00F37D3F"/>
    <w:rsid w:val="00F40358"/>
    <w:rsid w:val="00F40F9D"/>
    <w:rsid w:val="00F43A38"/>
    <w:rsid w:val="00F44A64"/>
    <w:rsid w:val="00F45002"/>
    <w:rsid w:val="00F45C4D"/>
    <w:rsid w:val="00F4612B"/>
    <w:rsid w:val="00F466F7"/>
    <w:rsid w:val="00F47E0C"/>
    <w:rsid w:val="00F505F2"/>
    <w:rsid w:val="00F51408"/>
    <w:rsid w:val="00F529F3"/>
    <w:rsid w:val="00F53473"/>
    <w:rsid w:val="00F53E0E"/>
    <w:rsid w:val="00F55DA4"/>
    <w:rsid w:val="00F56BC2"/>
    <w:rsid w:val="00F56DEA"/>
    <w:rsid w:val="00F572C4"/>
    <w:rsid w:val="00F61A71"/>
    <w:rsid w:val="00F63542"/>
    <w:rsid w:val="00F6465A"/>
    <w:rsid w:val="00F648C3"/>
    <w:rsid w:val="00F6502E"/>
    <w:rsid w:val="00F659A0"/>
    <w:rsid w:val="00F661FD"/>
    <w:rsid w:val="00F66E51"/>
    <w:rsid w:val="00F67E16"/>
    <w:rsid w:val="00F70BC1"/>
    <w:rsid w:val="00F71C74"/>
    <w:rsid w:val="00F72E3E"/>
    <w:rsid w:val="00F739B0"/>
    <w:rsid w:val="00F74009"/>
    <w:rsid w:val="00F7430F"/>
    <w:rsid w:val="00F74E68"/>
    <w:rsid w:val="00F75946"/>
    <w:rsid w:val="00F7634D"/>
    <w:rsid w:val="00F7743A"/>
    <w:rsid w:val="00F80255"/>
    <w:rsid w:val="00F805D0"/>
    <w:rsid w:val="00F80D8C"/>
    <w:rsid w:val="00F8122F"/>
    <w:rsid w:val="00F81439"/>
    <w:rsid w:val="00F81479"/>
    <w:rsid w:val="00F828A5"/>
    <w:rsid w:val="00F82C27"/>
    <w:rsid w:val="00F83D86"/>
    <w:rsid w:val="00F83F48"/>
    <w:rsid w:val="00F84317"/>
    <w:rsid w:val="00F84DBF"/>
    <w:rsid w:val="00F85366"/>
    <w:rsid w:val="00F8559F"/>
    <w:rsid w:val="00F85A99"/>
    <w:rsid w:val="00F85D65"/>
    <w:rsid w:val="00F861E2"/>
    <w:rsid w:val="00F87592"/>
    <w:rsid w:val="00F90D31"/>
    <w:rsid w:val="00F90F02"/>
    <w:rsid w:val="00F923F1"/>
    <w:rsid w:val="00F949F8"/>
    <w:rsid w:val="00FA101C"/>
    <w:rsid w:val="00FA28C1"/>
    <w:rsid w:val="00FA3272"/>
    <w:rsid w:val="00FA6799"/>
    <w:rsid w:val="00FA6C6E"/>
    <w:rsid w:val="00FA7EAE"/>
    <w:rsid w:val="00FB0090"/>
    <w:rsid w:val="00FB03E3"/>
    <w:rsid w:val="00FB08BC"/>
    <w:rsid w:val="00FB4391"/>
    <w:rsid w:val="00FB4499"/>
    <w:rsid w:val="00FB469B"/>
    <w:rsid w:val="00FB4C78"/>
    <w:rsid w:val="00FB4EDE"/>
    <w:rsid w:val="00FB5B05"/>
    <w:rsid w:val="00FB7585"/>
    <w:rsid w:val="00FB7CD9"/>
    <w:rsid w:val="00FC0868"/>
    <w:rsid w:val="00FC2088"/>
    <w:rsid w:val="00FC2118"/>
    <w:rsid w:val="00FC22EA"/>
    <w:rsid w:val="00FC232A"/>
    <w:rsid w:val="00FC2714"/>
    <w:rsid w:val="00FC49CD"/>
    <w:rsid w:val="00FC528F"/>
    <w:rsid w:val="00FC53E9"/>
    <w:rsid w:val="00FD0B1D"/>
    <w:rsid w:val="00FD0EDA"/>
    <w:rsid w:val="00FD0F66"/>
    <w:rsid w:val="00FD1F8D"/>
    <w:rsid w:val="00FD2D0C"/>
    <w:rsid w:val="00FD4297"/>
    <w:rsid w:val="00FD474A"/>
    <w:rsid w:val="00FD52F8"/>
    <w:rsid w:val="00FD61E7"/>
    <w:rsid w:val="00FD7CB2"/>
    <w:rsid w:val="00FD7D9D"/>
    <w:rsid w:val="00FD7E88"/>
    <w:rsid w:val="00FE094D"/>
    <w:rsid w:val="00FE1154"/>
    <w:rsid w:val="00FE121F"/>
    <w:rsid w:val="00FE1996"/>
    <w:rsid w:val="00FE1ADB"/>
    <w:rsid w:val="00FE35CE"/>
    <w:rsid w:val="00FE4027"/>
    <w:rsid w:val="00FE407A"/>
    <w:rsid w:val="00FE4F5B"/>
    <w:rsid w:val="00FE5DD8"/>
    <w:rsid w:val="00FF28B4"/>
    <w:rsid w:val="00FF2C08"/>
    <w:rsid w:val="00FF31A2"/>
    <w:rsid w:val="00FF4662"/>
    <w:rsid w:val="00FF5562"/>
    <w:rsid w:val="00FF6176"/>
    <w:rsid w:val="00FF6FC5"/>
    <w:rsid w:val="00FF79B2"/>
    <w:rsid w:val="00FF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F4E509"/>
  <w15:docId w15:val="{1139DB9C-A4F0-4EE8-8D4D-06F6F77E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imes New Roman" w:hAnsi="Tahoma" w:cs="Tahoma"/>
        <w:sz w:val="22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69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 JA"/>
    <w:qFormat/>
    <w:rsid w:val="00E11E01"/>
  </w:style>
  <w:style w:type="paragraph" w:styleId="berschrift1">
    <w:name w:val="heading 1"/>
    <w:aliases w:val="Ü 1 JA"/>
    <w:basedOn w:val="Standard"/>
    <w:next w:val="Standard"/>
    <w:link w:val="berschrift1Zchn"/>
    <w:autoRedefine/>
    <w:qFormat/>
    <w:rsid w:val="005F215D"/>
    <w:pPr>
      <w:keepNext/>
      <w:numPr>
        <w:numId w:val="2"/>
      </w:numPr>
      <w:tabs>
        <w:tab w:val="left" w:pos="567"/>
      </w:tabs>
      <w:spacing w:before="360" w:after="240"/>
      <w:ind w:left="567" w:hanging="567"/>
      <w:outlineLvl w:val="0"/>
    </w:pPr>
    <w:rPr>
      <w:rFonts w:eastAsia="Calibri"/>
      <w:b/>
      <w:bCs/>
      <w:kern w:val="32"/>
      <w:szCs w:val="32"/>
    </w:rPr>
  </w:style>
  <w:style w:type="paragraph" w:styleId="berschrift2">
    <w:name w:val="heading 2"/>
    <w:basedOn w:val="Standard"/>
    <w:next w:val="Standard"/>
    <w:link w:val="berschrift2Zchn"/>
    <w:autoRedefine/>
    <w:unhideWhenUsed/>
    <w:qFormat/>
    <w:rsid w:val="00FB4EDE"/>
    <w:pPr>
      <w:keepNext/>
      <w:keepLines/>
      <w:numPr>
        <w:ilvl w:val="1"/>
        <w:numId w:val="2"/>
      </w:numPr>
      <w:spacing w:before="240" w:after="12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autoRedefine/>
    <w:unhideWhenUsed/>
    <w:qFormat/>
    <w:rsid w:val="003529AE"/>
    <w:pPr>
      <w:keepNext/>
      <w:keepLines/>
      <w:numPr>
        <w:ilvl w:val="2"/>
        <w:numId w:val="2"/>
      </w:numPr>
      <w:spacing w:before="240" w:after="120"/>
      <w:ind w:left="567" w:hanging="567"/>
      <w:outlineLvl w:val="2"/>
    </w:pPr>
    <w:rPr>
      <w:rFonts w:eastAsiaTheme="majorEastAsia" w:cstheme="majorBidi"/>
      <w:bCs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E11E01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E11E01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E11E01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E11E01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E11E01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E11E0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 1 JA Zchn"/>
    <w:link w:val="berschrift1"/>
    <w:rsid w:val="005F215D"/>
    <w:rPr>
      <w:rFonts w:eastAsia="Calibri"/>
      <w:b/>
      <w:bCs/>
      <w:kern w:val="32"/>
      <w:szCs w:val="32"/>
    </w:rPr>
  </w:style>
  <w:style w:type="paragraph" w:styleId="Titel">
    <w:name w:val="Title"/>
    <w:aliases w:val="Titel JA"/>
    <w:basedOn w:val="Standard"/>
    <w:next w:val="Standard"/>
    <w:link w:val="TitelZchn"/>
    <w:autoRedefine/>
    <w:qFormat/>
    <w:rsid w:val="00E11E01"/>
    <w:pPr>
      <w:spacing w:before="240" w:after="240"/>
      <w:ind w:left="851" w:hanging="851"/>
      <w:outlineLvl w:val="0"/>
    </w:pPr>
    <w:rPr>
      <w:b/>
      <w:bCs/>
      <w:kern w:val="28"/>
      <w:sz w:val="32"/>
      <w:szCs w:val="32"/>
      <w:lang w:val="en-GB"/>
    </w:rPr>
  </w:style>
  <w:style w:type="character" w:customStyle="1" w:styleId="TitelZchn">
    <w:name w:val="Titel Zchn"/>
    <w:aliases w:val="Titel JA Zchn"/>
    <w:link w:val="Titel"/>
    <w:rsid w:val="00E11E01"/>
    <w:rPr>
      <w:rFonts w:ascii="Arial" w:hAnsi="Arial"/>
      <w:b/>
      <w:bCs/>
      <w:kern w:val="28"/>
      <w:sz w:val="32"/>
      <w:szCs w:val="32"/>
      <w:lang w:val="en-GB"/>
    </w:rPr>
  </w:style>
  <w:style w:type="paragraph" w:styleId="Untertitel">
    <w:name w:val="Subtitle"/>
    <w:aliases w:val="Ü 2 JA"/>
    <w:basedOn w:val="Standard"/>
    <w:next w:val="Standard"/>
    <w:link w:val="UntertitelZchn"/>
    <w:autoRedefine/>
    <w:rsid w:val="00FA101C"/>
    <w:pPr>
      <w:tabs>
        <w:tab w:val="left" w:pos="567"/>
      </w:tabs>
      <w:spacing w:before="480" w:after="240"/>
      <w:outlineLvl w:val="1"/>
    </w:pPr>
    <w:rPr>
      <w:rFonts w:eastAsia="Calibri" w:cstheme="majorBidi"/>
      <w:b/>
    </w:rPr>
  </w:style>
  <w:style w:type="character" w:customStyle="1" w:styleId="UntertitelZchn">
    <w:name w:val="Untertitel Zchn"/>
    <w:aliases w:val="Ü 2 JA Zchn"/>
    <w:basedOn w:val="Absatz-Standardschriftart"/>
    <w:link w:val="Untertitel"/>
    <w:rsid w:val="00FA101C"/>
    <w:rPr>
      <w:rFonts w:ascii="Arial" w:eastAsia="Calibri" w:hAnsi="Arial" w:cstheme="majorBidi"/>
      <w:b/>
      <w:sz w:val="22"/>
      <w:szCs w:val="24"/>
    </w:rPr>
  </w:style>
  <w:style w:type="character" w:styleId="Fett">
    <w:name w:val="Strong"/>
    <w:uiPriority w:val="99"/>
    <w:rsid w:val="00FA101C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FA101C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rsid w:val="00FB4EDE"/>
    <w:rPr>
      <w:rFonts w:eastAsiaTheme="majorEastAsia" w:cstheme="majorBidi"/>
      <w:b/>
      <w:bCs/>
      <w:szCs w:val="26"/>
    </w:rPr>
  </w:style>
  <w:style w:type="character" w:customStyle="1" w:styleId="berschrift3Zchn">
    <w:name w:val="Überschrift 3 Zchn"/>
    <w:basedOn w:val="Absatz-Standardschriftart"/>
    <w:link w:val="berschrift3"/>
    <w:rsid w:val="003529AE"/>
    <w:rPr>
      <w:rFonts w:eastAsiaTheme="majorEastAsia" w:cstheme="majorBidi"/>
      <w:bCs/>
    </w:rPr>
  </w:style>
  <w:style w:type="character" w:customStyle="1" w:styleId="berschrift4Zchn">
    <w:name w:val="Überschrift 4 Zchn"/>
    <w:basedOn w:val="Absatz-Standardschriftart"/>
    <w:link w:val="berschrift4"/>
    <w:semiHidden/>
    <w:rsid w:val="00E11E01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E11E01"/>
    <w:rPr>
      <w:rFonts w:asciiTheme="majorHAnsi" w:eastAsiaTheme="majorEastAsia" w:hAnsiTheme="majorHAnsi" w:cstheme="majorBidi"/>
      <w:color w:val="243F60" w:themeColor="accent1" w:themeShade="7F"/>
      <w:sz w:val="22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E11E01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E11E01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E11E0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E11E0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ufzhlung1JA">
    <w:name w:val="Aufzählung 1 JA"/>
    <w:basedOn w:val="Listenabsatz"/>
    <w:link w:val="Aufzhlung1JAZchn"/>
    <w:autoRedefine/>
    <w:qFormat/>
    <w:rsid w:val="00E11E01"/>
    <w:pPr>
      <w:tabs>
        <w:tab w:val="left" w:pos="567"/>
      </w:tabs>
      <w:spacing w:before="120" w:after="120"/>
      <w:ind w:left="0"/>
      <w:contextualSpacing w:val="0"/>
    </w:pPr>
  </w:style>
  <w:style w:type="character" w:customStyle="1" w:styleId="Aufzhlung1JAZchn">
    <w:name w:val="Aufzählung 1 JA Zchn"/>
    <w:basedOn w:val="Absatz-Standardschriftart"/>
    <w:link w:val="Aufzhlung1JA"/>
    <w:rsid w:val="00E11E01"/>
    <w:rPr>
      <w:rFonts w:ascii="Arial" w:hAnsi="Arial"/>
      <w:sz w:val="22"/>
      <w:szCs w:val="24"/>
    </w:rPr>
  </w:style>
  <w:style w:type="paragraph" w:customStyle="1" w:styleId="SpezTitelFettundTextJA">
    <w:name w:val="Spez. Titel Fett und Text JA"/>
    <w:basedOn w:val="Standard"/>
    <w:link w:val="SpezTitelFettundTextJAZchn"/>
    <w:rsid w:val="00FA101C"/>
    <w:pPr>
      <w:tabs>
        <w:tab w:val="left" w:pos="567"/>
      </w:tabs>
      <w:spacing w:before="120" w:after="120"/>
      <w:ind w:left="567"/>
    </w:pPr>
    <w:rPr>
      <w:b/>
    </w:rPr>
  </w:style>
  <w:style w:type="character" w:customStyle="1" w:styleId="SpezTitelFettundTextJAZchn">
    <w:name w:val="Spez. Titel Fett und Text JA Zchn"/>
    <w:basedOn w:val="Absatz-Standardschriftart"/>
    <w:link w:val="SpezTitelFettundTextJA"/>
    <w:rsid w:val="00FA101C"/>
    <w:rPr>
      <w:rFonts w:ascii="Arial" w:hAnsi="Arial"/>
      <w:b/>
      <w:sz w:val="22"/>
      <w:szCs w:val="24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FA101C"/>
    <w:rPr>
      <w:rFonts w:ascii="Arial" w:hAnsi="Arial"/>
      <w:sz w:val="22"/>
      <w:szCs w:val="24"/>
    </w:rPr>
  </w:style>
  <w:style w:type="paragraph" w:customStyle="1" w:styleId="SpezTitelohneNrFettJA">
    <w:name w:val="Spez. Titel ohne Nr. Fett  JA"/>
    <w:basedOn w:val="Standard"/>
    <w:link w:val="SpezTitelohneNrFettJAZchn"/>
    <w:rsid w:val="00FA101C"/>
    <w:pPr>
      <w:tabs>
        <w:tab w:val="left" w:pos="567"/>
      </w:tabs>
      <w:spacing w:before="480" w:after="120"/>
      <w:ind w:left="567"/>
    </w:pPr>
    <w:rPr>
      <w:b/>
    </w:rPr>
  </w:style>
  <w:style w:type="character" w:customStyle="1" w:styleId="SpezTitelohneNrFettJAZchn">
    <w:name w:val="Spez. Titel ohne Nr. Fett  JA Zchn"/>
    <w:basedOn w:val="Absatz-Standardschriftart"/>
    <w:link w:val="SpezTitelohneNrFettJA"/>
    <w:rsid w:val="00FA101C"/>
    <w:rPr>
      <w:rFonts w:ascii="Arial" w:hAnsi="Arial"/>
      <w:b/>
      <w:sz w:val="22"/>
      <w:szCs w:val="24"/>
    </w:rPr>
  </w:style>
  <w:style w:type="character" w:styleId="Hervorhebung">
    <w:name w:val="Emphasis"/>
    <w:basedOn w:val="Absatz-Standardschriftart"/>
    <w:rsid w:val="00FA101C"/>
    <w:rPr>
      <w:i/>
      <w:iCs/>
    </w:rPr>
  </w:style>
  <w:style w:type="paragraph" w:styleId="Inhaltsverzeichnisberschrift">
    <w:name w:val="TOC Heading"/>
    <w:basedOn w:val="berschrift1"/>
    <w:next w:val="Standard"/>
    <w:autoRedefine/>
    <w:uiPriority w:val="39"/>
    <w:unhideWhenUsed/>
    <w:qFormat/>
    <w:rsid w:val="00492551"/>
    <w:pPr>
      <w:keepLines/>
      <w:numPr>
        <w:numId w:val="0"/>
      </w:numPr>
      <w:tabs>
        <w:tab w:val="left" w:pos="8222"/>
      </w:tabs>
      <w:spacing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3JA">
    <w:name w:val="Ü 3 JA"/>
    <w:basedOn w:val="Standard"/>
    <w:link w:val="3JAZchn"/>
    <w:rsid w:val="00FA101C"/>
    <w:pPr>
      <w:widowControl w:val="0"/>
      <w:kinsoku w:val="0"/>
      <w:spacing w:before="360" w:after="120"/>
      <w:ind w:left="567" w:hanging="567"/>
    </w:pPr>
    <w:rPr>
      <w:rFonts w:cs="Arial"/>
      <w:b/>
      <w:szCs w:val="22"/>
    </w:rPr>
  </w:style>
  <w:style w:type="character" w:customStyle="1" w:styleId="3JAZchn">
    <w:name w:val="Ü 3 JA Zchn"/>
    <w:basedOn w:val="Absatz-Standardschriftart"/>
    <w:link w:val="3JA"/>
    <w:rsid w:val="00FA101C"/>
    <w:rPr>
      <w:rFonts w:ascii="Arial" w:hAnsi="Arial" w:cs="Arial"/>
      <w:b/>
      <w:sz w:val="22"/>
      <w:szCs w:val="22"/>
    </w:rPr>
  </w:style>
  <w:style w:type="paragraph" w:customStyle="1" w:styleId="4JA">
    <w:name w:val="Ü 4 JA"/>
    <w:basedOn w:val="Standard"/>
    <w:link w:val="4JAZchn"/>
    <w:rsid w:val="00FA101C"/>
    <w:pPr>
      <w:widowControl w:val="0"/>
      <w:kinsoku w:val="0"/>
      <w:spacing w:before="240" w:after="120"/>
      <w:ind w:left="567" w:hanging="567"/>
    </w:pPr>
    <w:rPr>
      <w:rFonts w:cs="Arial"/>
      <w:b/>
      <w:szCs w:val="22"/>
    </w:rPr>
  </w:style>
  <w:style w:type="character" w:customStyle="1" w:styleId="4JAZchn">
    <w:name w:val="Ü 4 JA Zchn"/>
    <w:basedOn w:val="Absatz-Standardschriftart"/>
    <w:link w:val="4JA"/>
    <w:rsid w:val="00FA101C"/>
    <w:rPr>
      <w:rFonts w:ascii="Arial" w:hAnsi="Arial" w:cs="Arial"/>
      <w:b/>
      <w:sz w:val="22"/>
      <w:szCs w:val="22"/>
    </w:rPr>
  </w:style>
  <w:style w:type="paragraph" w:customStyle="1" w:styleId="Aufzhlung">
    <w:name w:val="Aufzählung"/>
    <w:basedOn w:val="Listenabsatz"/>
    <w:link w:val="AufzhlungZchn"/>
    <w:rsid w:val="00FA101C"/>
    <w:pPr>
      <w:tabs>
        <w:tab w:val="left" w:pos="567"/>
      </w:tabs>
      <w:spacing w:before="120" w:after="120"/>
      <w:ind w:left="0"/>
      <w:contextualSpacing w:val="0"/>
    </w:pPr>
  </w:style>
  <w:style w:type="character" w:customStyle="1" w:styleId="AufzhlungZchn">
    <w:name w:val="Aufzählung Zchn"/>
    <w:basedOn w:val="Absatz-Standardschriftart"/>
    <w:link w:val="Aufzhlung"/>
    <w:rsid w:val="00FA101C"/>
    <w:rPr>
      <w:rFonts w:ascii="Arial" w:hAnsi="Arial"/>
      <w:sz w:val="22"/>
      <w:szCs w:val="24"/>
    </w:rPr>
  </w:style>
  <w:style w:type="paragraph" w:customStyle="1" w:styleId="SpezTitelFett">
    <w:name w:val="Spez. Titel Fett"/>
    <w:basedOn w:val="Standard"/>
    <w:link w:val="SpezTitelFettZchn"/>
    <w:autoRedefine/>
    <w:qFormat/>
    <w:rsid w:val="00E11E01"/>
    <w:pPr>
      <w:tabs>
        <w:tab w:val="left" w:pos="567"/>
      </w:tabs>
      <w:spacing w:before="480" w:after="120"/>
      <w:ind w:left="567"/>
    </w:pPr>
    <w:rPr>
      <w:b/>
    </w:rPr>
  </w:style>
  <w:style w:type="character" w:customStyle="1" w:styleId="SpezTitelFettZchn">
    <w:name w:val="Spez. Titel Fett Zchn"/>
    <w:basedOn w:val="Absatz-Standardschriftart"/>
    <w:link w:val="SpezTitelFett"/>
    <w:rsid w:val="00E11E01"/>
    <w:rPr>
      <w:rFonts w:ascii="Arial" w:hAnsi="Arial"/>
      <w:b/>
      <w:sz w:val="22"/>
      <w:szCs w:val="24"/>
    </w:rPr>
  </w:style>
  <w:style w:type="paragraph" w:customStyle="1" w:styleId="Haupttitel1JA">
    <w:name w:val="Haupttitel1 JA"/>
    <w:basedOn w:val="Titel"/>
    <w:link w:val="Haupttitel1JAZchn"/>
    <w:rsid w:val="00FA101C"/>
  </w:style>
  <w:style w:type="character" w:customStyle="1" w:styleId="Haupttitel1JAZchn">
    <w:name w:val="Haupttitel1 JA Zchn"/>
    <w:basedOn w:val="TitelZchn"/>
    <w:link w:val="Haupttitel1JA"/>
    <w:rsid w:val="00FA101C"/>
    <w:rPr>
      <w:rFonts w:ascii="Arial" w:hAnsi="Arial"/>
      <w:b/>
      <w:bCs/>
      <w:kern w:val="28"/>
      <w:sz w:val="32"/>
      <w:szCs w:val="32"/>
      <w:lang w:val="en-GB"/>
    </w:rPr>
  </w:style>
  <w:style w:type="paragraph" w:styleId="Fuzeile">
    <w:name w:val="footer"/>
    <w:basedOn w:val="Standard"/>
    <w:link w:val="FuzeileZchn"/>
    <w:uiPriority w:val="69"/>
    <w:rsid w:val="00FA101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69"/>
    <w:rsid w:val="00FA101C"/>
    <w:rPr>
      <w:rFonts w:ascii="Arial" w:hAnsi="Arial"/>
      <w:sz w:val="22"/>
      <w:szCs w:val="24"/>
    </w:rPr>
  </w:style>
  <w:style w:type="character" w:styleId="Hyperlink">
    <w:name w:val="Hyperlink"/>
    <w:basedOn w:val="Absatz-Standardschriftart"/>
    <w:uiPriority w:val="99"/>
    <w:rsid w:val="00FA101C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rsid w:val="00FA101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FA101C"/>
    <w:rPr>
      <w:rFonts w:ascii="Arial" w:hAnsi="Arial"/>
      <w:sz w:val="22"/>
      <w:szCs w:val="24"/>
    </w:rPr>
  </w:style>
  <w:style w:type="paragraph" w:styleId="Sprechblasentext">
    <w:name w:val="Balloon Text"/>
    <w:basedOn w:val="Standard"/>
    <w:link w:val="SprechblasentextZchn"/>
    <w:rsid w:val="00FA101C"/>
    <w:rPr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FA101C"/>
    <w:rPr>
      <w:rFonts w:ascii="Tahoma" w:hAnsi="Tahoma" w:cs="Tahoma"/>
      <w:sz w:val="16"/>
      <w:szCs w:val="16"/>
    </w:rPr>
  </w:style>
  <w:style w:type="paragraph" w:styleId="Verzeichnis1">
    <w:name w:val="toc 1"/>
    <w:basedOn w:val="Standard"/>
    <w:next w:val="Standard"/>
    <w:autoRedefine/>
    <w:uiPriority w:val="39"/>
    <w:rsid w:val="00FA101C"/>
    <w:pPr>
      <w:tabs>
        <w:tab w:val="left" w:pos="440"/>
        <w:tab w:val="left" w:pos="8505"/>
        <w:tab w:val="right" w:leader="dot" w:pos="9062"/>
      </w:tabs>
      <w:spacing w:after="100"/>
    </w:pPr>
    <w:rPr>
      <w:rFonts w:cs="Arial"/>
      <w:b/>
      <w:noProof/>
    </w:rPr>
  </w:style>
  <w:style w:type="paragraph" w:styleId="Verzeichnis2">
    <w:name w:val="toc 2"/>
    <w:basedOn w:val="Standard"/>
    <w:next w:val="Standard"/>
    <w:autoRedefine/>
    <w:uiPriority w:val="39"/>
    <w:rsid w:val="00FA101C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rsid w:val="00FA101C"/>
    <w:pPr>
      <w:spacing w:after="100"/>
      <w:ind w:left="440"/>
    </w:pPr>
  </w:style>
  <w:style w:type="character" w:customStyle="1" w:styleId="CharacterStyle1">
    <w:name w:val="Character Style 1"/>
    <w:uiPriority w:val="99"/>
    <w:rsid w:val="00FA101C"/>
    <w:rPr>
      <w:sz w:val="22"/>
      <w:szCs w:val="22"/>
    </w:rPr>
  </w:style>
  <w:style w:type="character" w:styleId="Funotenzeichen">
    <w:name w:val="footnote reference"/>
    <w:rsid w:val="00FA101C"/>
    <w:rPr>
      <w:vertAlign w:val="superscript"/>
    </w:rPr>
  </w:style>
  <w:style w:type="paragraph" w:styleId="Standardeinzug">
    <w:name w:val="Normal Indent"/>
    <w:basedOn w:val="Standard"/>
    <w:rsid w:val="00FA101C"/>
    <w:pPr>
      <w:ind w:left="708"/>
    </w:pPr>
  </w:style>
  <w:style w:type="paragraph" w:customStyle="1" w:styleId="Style1">
    <w:name w:val="Style 1"/>
    <w:basedOn w:val="Standard"/>
    <w:uiPriority w:val="99"/>
    <w:rsid w:val="00FA101C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lang w:val="en-US"/>
    </w:rPr>
  </w:style>
  <w:style w:type="paragraph" w:customStyle="1" w:styleId="Style2">
    <w:name w:val="Style 2"/>
    <w:basedOn w:val="Standard"/>
    <w:uiPriority w:val="99"/>
    <w:rsid w:val="00FA101C"/>
    <w:pPr>
      <w:widowControl w:val="0"/>
      <w:autoSpaceDE w:val="0"/>
      <w:autoSpaceDN w:val="0"/>
      <w:ind w:left="3240"/>
    </w:pPr>
    <w:rPr>
      <w:rFonts w:ascii="Times New Roman" w:hAnsi="Times New Roman"/>
      <w:szCs w:val="22"/>
      <w:lang w:val="en-US"/>
    </w:rPr>
  </w:style>
  <w:style w:type="paragraph" w:styleId="Beschriftung">
    <w:name w:val="caption"/>
    <w:basedOn w:val="Standard"/>
    <w:next w:val="Standard"/>
    <w:unhideWhenUsed/>
    <w:qFormat/>
    <w:rsid w:val="002A4349"/>
    <w:pPr>
      <w:spacing w:after="200"/>
    </w:pPr>
    <w:rPr>
      <w:b/>
      <w:bCs/>
      <w:color w:val="4F81BD" w:themeColor="accent1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451E7B"/>
  </w:style>
  <w:style w:type="table" w:styleId="Tabellenraster">
    <w:name w:val="Table Grid"/>
    <w:basedOn w:val="NormaleTabelle"/>
    <w:rsid w:val="00B77300"/>
    <w:pPr>
      <w:spacing w:before="60" w:after="60" w:line="280" w:lineRule="exact"/>
      <w:ind w:left="902"/>
      <w:jc w:val="both"/>
    </w:pPr>
    <w:rPr>
      <w:rFonts w:ascii="Times New Roman" w:hAnsi="Times New Roman" w:cs="Times New Roman"/>
      <w:sz w:val="20"/>
      <w:szCs w:val="20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A7701"/>
    <w:pPr>
      <w:autoSpaceDE w:val="0"/>
      <w:autoSpaceDN w:val="0"/>
      <w:adjustRightInd w:val="0"/>
    </w:pPr>
    <w:rPr>
      <w:rFonts w:ascii="Arial" w:hAnsi="Arial" w:cs="Arial"/>
      <w:color w:val="000000"/>
      <w:sz w:val="24"/>
    </w:rPr>
  </w:style>
  <w:style w:type="paragraph" w:customStyle="1" w:styleId="IPSO-LayoutBildungsmarkenPage1">
    <w:name w:val="IPSO-Layout: Bildungsmarken (Page1)"/>
    <w:basedOn w:val="Fuzeile"/>
    <w:next w:val="Fuzeile"/>
    <w:uiPriority w:val="75"/>
    <w:rsid w:val="006D283F"/>
    <w:pPr>
      <w:tabs>
        <w:tab w:val="clear" w:pos="4536"/>
        <w:tab w:val="clear" w:pos="9072"/>
      </w:tabs>
      <w:spacing w:after="210"/>
      <w:contextualSpacing/>
    </w:pPr>
    <w:rPr>
      <w:rFonts w:asciiTheme="minorHAnsi" w:eastAsiaTheme="minorHAnsi" w:hAnsiTheme="minorHAnsi" w:cstheme="minorBidi"/>
      <w:noProof/>
      <w:sz w:val="12"/>
      <w:szCs w:val="20"/>
    </w:rPr>
  </w:style>
  <w:style w:type="paragraph" w:customStyle="1" w:styleId="Leitziele">
    <w:name w:val="Leitziele"/>
    <w:basedOn w:val="Standard"/>
    <w:uiPriority w:val="99"/>
    <w:rsid w:val="006D283F"/>
    <w:pPr>
      <w:tabs>
        <w:tab w:val="left" w:pos="567"/>
        <w:tab w:val="center" w:pos="7797"/>
        <w:tab w:val="center" w:pos="8647"/>
        <w:tab w:val="center" w:pos="9498"/>
      </w:tabs>
      <w:ind w:left="567" w:hanging="567"/>
    </w:pPr>
    <w:rPr>
      <w:rFonts w:ascii="Arial" w:hAnsi="Arial" w:cs="Times New Roman"/>
      <w:sz w:val="24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1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03_IBZ\Admin\Vorlagen\Wordvorlage.dotx-der-IBZ-V031014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bf4309-c158-44ec-9d16-6d9e8a52e721" xsi:nil="true"/>
    <lcf76f155ced4ddcb4097134ff3c332f xmlns="1f5a3618-f5b3-4d85-b63e-95ab8fb8301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808AEF3CCD98428D54AD1FE40ACE37" ma:contentTypeVersion="12" ma:contentTypeDescription="Ein neues Dokument erstellen." ma:contentTypeScope="" ma:versionID="91d410a345470c13ede46fcba5735849">
  <xsd:schema xmlns:xsd="http://www.w3.org/2001/XMLSchema" xmlns:xs="http://www.w3.org/2001/XMLSchema" xmlns:p="http://schemas.microsoft.com/office/2006/metadata/properties" xmlns:ns2="1f5a3618-f5b3-4d85-b63e-95ab8fb8301c" xmlns:ns3="febf4309-c158-44ec-9d16-6d9e8a52e721" targetNamespace="http://schemas.microsoft.com/office/2006/metadata/properties" ma:root="true" ma:fieldsID="a9e53aba60b05eb20886416e56d838e6" ns2:_="" ns3:_="">
    <xsd:import namespace="1f5a3618-f5b3-4d85-b63e-95ab8fb8301c"/>
    <xsd:import namespace="febf4309-c158-44ec-9d16-6d9e8a52e7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a3618-f5b3-4d85-b63e-95ab8fb830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865fa0fe-c9f4-4f3e-8db5-c3a0e623de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f4309-c158-44ec-9d16-6d9e8a52e72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3e7dfb2-33f8-4472-9142-787b7207934e}" ma:internalName="TaxCatchAll" ma:showField="CatchAllData" ma:web="febf4309-c158-44ec-9d16-6d9e8a52e7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6F8E85-C459-4C9E-9CFC-920A8C21E7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3F1A0F-7A50-4344-AADC-D88B0DC67051}">
  <ds:schemaRefs>
    <ds:schemaRef ds:uri="http://schemas.microsoft.com/office/2006/metadata/properties"/>
    <ds:schemaRef ds:uri="http://schemas.microsoft.com/office/infopath/2007/PartnerControls"/>
    <ds:schemaRef ds:uri="febf4309-c158-44ec-9d16-6d9e8a52e721"/>
    <ds:schemaRef ds:uri="1f5a3618-f5b3-4d85-b63e-95ab8fb8301c"/>
  </ds:schemaRefs>
</ds:datastoreItem>
</file>

<file path=customXml/itemProps3.xml><?xml version="1.0" encoding="utf-8"?>
<ds:datastoreItem xmlns:ds="http://schemas.openxmlformats.org/officeDocument/2006/customXml" ds:itemID="{81C0DEAA-D2D5-40CF-AE12-DF21D1F629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225463-8C90-446D-A86C-F168A1170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5a3618-f5b3-4d85-b63e-95ab8fb8301c"/>
    <ds:schemaRef ds:uri="febf4309-c158-44ec-9d16-6d9e8a52e7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Wordvorlage.dotx-der-IBZ-V031014.dotx</Template>
  <TotalTime>0</TotalTime>
  <Pages>4</Pages>
  <Words>465</Words>
  <Characters>2932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KETA Engineering GmbH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 Müller</dc:creator>
  <cp:lastModifiedBy>Lukas Müller</cp:lastModifiedBy>
  <cp:revision>329</cp:revision>
  <cp:lastPrinted>2026-10-02T17:00:00Z</cp:lastPrinted>
  <dcterms:created xsi:type="dcterms:W3CDTF">2016-03-18T08:08:00Z</dcterms:created>
  <dcterms:modified xsi:type="dcterms:W3CDTF">2026-10-02T17:00:00Z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0x010100F9808AEF3CCD98428D54AD1FE40ACE37</vt:lpwstr>
  </property>
</Properties>
</file>